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14E5" w14:textId="066526A7" w:rsidR="003E4E4E" w:rsidRPr="00DA066C" w:rsidRDefault="00E7432B" w:rsidP="001B48E3">
      <w:r>
        <w:rPr>
          <w:noProof/>
        </w:rPr>
        <w:drawing>
          <wp:anchor distT="0" distB="0" distL="114300" distR="114300" simplePos="0" relativeHeight="251658240" behindDoc="0" locked="0" layoutInCell="1" allowOverlap="1" wp14:anchorId="4A127560" wp14:editId="64A9BFF3">
            <wp:simplePos x="0" y="0"/>
            <wp:positionH relativeFrom="page">
              <wp:posOffset>0</wp:posOffset>
            </wp:positionH>
            <wp:positionV relativeFrom="margin">
              <wp:posOffset>-509905</wp:posOffset>
            </wp:positionV>
            <wp:extent cx="7538400" cy="10661711"/>
            <wp:effectExtent l="0" t="0" r="5715" b="6350"/>
            <wp:wrapNone/>
            <wp:docPr id="3" name="Imagen 3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osition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61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7F7">
        <w:t>A`</w:t>
      </w:r>
    </w:p>
    <w:p w14:paraId="71FE5CE5" w14:textId="77777777" w:rsidR="003E4E4E" w:rsidRPr="00DA066C" w:rsidRDefault="003E4E4E" w:rsidP="00157DE6"/>
    <w:p w14:paraId="463EB6E0" w14:textId="77777777" w:rsidR="003E4E4E" w:rsidRPr="00DA066C" w:rsidRDefault="003E4E4E" w:rsidP="00157DE6"/>
    <w:p w14:paraId="6EFA889D" w14:textId="77777777" w:rsidR="003E4E4E" w:rsidRPr="00780A9E" w:rsidRDefault="003E4E4E" w:rsidP="00157DE6"/>
    <w:p w14:paraId="1C57D5B0" w14:textId="77777777" w:rsidR="003E4E4E" w:rsidRPr="00780A9E" w:rsidRDefault="003E4E4E" w:rsidP="00157DE6"/>
    <w:p w14:paraId="70AD9514" w14:textId="77777777" w:rsidR="003E4E4E" w:rsidRPr="00780A9E" w:rsidRDefault="00F87264" w:rsidP="00157D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B986A" wp14:editId="3CFD5B74">
                <wp:simplePos x="0" y="0"/>
                <wp:positionH relativeFrom="column">
                  <wp:posOffset>2496242</wp:posOffset>
                </wp:positionH>
                <wp:positionV relativeFrom="paragraph">
                  <wp:posOffset>127957</wp:posOffset>
                </wp:positionV>
                <wp:extent cx="4285226" cy="4351881"/>
                <wp:effectExtent l="0" t="0" r="1270" b="1333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5226" cy="4351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Cs w:val="52"/>
                              </w:rPr>
                              <w:alias w:val="Título"/>
                              <w:tag w:val=""/>
                              <w:id w:val="942190021"/>
                              <w:placeholder>
                                <w:docPart w:val="703EB7E0BBEB41B19382D67853CC5F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B40300E" w14:textId="47F8AB12" w:rsidR="00E446A1" w:rsidRPr="00FD3FEA" w:rsidRDefault="00204BAA" w:rsidP="009C4C1A">
                                <w:pPr>
                                  <w:pStyle w:val="PortadaTtulo"/>
                                  <w:rPr>
                                    <w:szCs w:val="52"/>
                                  </w:rPr>
                                </w:pPr>
                                <w:proofErr w:type="spellStart"/>
                                <w:r>
                                  <w:rPr>
                                    <w:szCs w:val="52"/>
                                  </w:rPr>
                                  <w:t>Projects</w:t>
                                </w:r>
                                <w:proofErr w:type="spellEnd"/>
                                <w:r>
                                  <w:rPr>
                                    <w:szCs w:val="52"/>
                                  </w:rPr>
                                  <w:t xml:space="preserve"> Resume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B986A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margin-left:196.55pt;margin-top:10.1pt;width:337.4pt;height:34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szCs w:val="52"/>
                        </w:rPr>
                        <w:alias w:val="Título"/>
                        <w:tag w:val=""/>
                        <w:id w:val="942190021"/>
                        <w:placeholder>
                          <w:docPart w:val="703EB7E0BBEB41B19382D67853CC5FD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1B40300E" w14:textId="47F8AB12" w:rsidR="00E446A1" w:rsidRPr="00FD3FEA" w:rsidRDefault="00204BAA" w:rsidP="009C4C1A">
                          <w:pPr>
                            <w:pStyle w:val="PortadaTtulo"/>
                            <w:rPr>
                              <w:szCs w:val="52"/>
                            </w:rPr>
                          </w:pPr>
                          <w:proofErr w:type="spellStart"/>
                          <w:r>
                            <w:rPr>
                              <w:szCs w:val="52"/>
                            </w:rPr>
                            <w:t>Projects</w:t>
                          </w:r>
                          <w:proofErr w:type="spellEnd"/>
                          <w:r>
                            <w:rPr>
                              <w:szCs w:val="52"/>
                            </w:rPr>
                            <w:t xml:space="preserve"> Resume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E3D1FCB" w14:textId="77777777" w:rsidR="003E4E4E" w:rsidRPr="00780A9E" w:rsidRDefault="003E4E4E" w:rsidP="00157DE6"/>
    <w:p w14:paraId="19F98E95" w14:textId="77777777" w:rsidR="003E4E4E" w:rsidRPr="00780A9E" w:rsidRDefault="003E4E4E" w:rsidP="00157DE6"/>
    <w:p w14:paraId="15DFA9D2" w14:textId="77777777" w:rsidR="003E4E4E" w:rsidRPr="00780A9E" w:rsidRDefault="003E4E4E" w:rsidP="00157DE6"/>
    <w:p w14:paraId="40829FE7" w14:textId="77777777" w:rsidR="003E4E4E" w:rsidRPr="00780A9E" w:rsidRDefault="003E4E4E" w:rsidP="00157DE6"/>
    <w:p w14:paraId="6E3D26C0" w14:textId="77777777" w:rsidR="003E4E4E" w:rsidRPr="00780A9E" w:rsidRDefault="003E4E4E" w:rsidP="00157DE6"/>
    <w:p w14:paraId="3B0478AE" w14:textId="77777777" w:rsidR="003E4E4E" w:rsidRDefault="003E4E4E" w:rsidP="00157DE6"/>
    <w:p w14:paraId="35967877" w14:textId="77777777" w:rsidR="003E4E4E" w:rsidRDefault="003E4E4E" w:rsidP="00157DE6"/>
    <w:p w14:paraId="68982B1E" w14:textId="77777777" w:rsidR="003E4E4E" w:rsidRPr="00974DBB" w:rsidRDefault="003E4E4E" w:rsidP="00157DE6"/>
    <w:p w14:paraId="30BB1F73" w14:textId="77777777" w:rsidR="003E4E4E" w:rsidRPr="00974DBB" w:rsidRDefault="003E4E4E" w:rsidP="00157DE6"/>
    <w:p w14:paraId="15B25ACB" w14:textId="77777777" w:rsidR="003E4E4E" w:rsidRPr="00974DBB" w:rsidRDefault="003E4E4E" w:rsidP="00157DE6"/>
    <w:p w14:paraId="7651D351" w14:textId="77777777" w:rsidR="003E4E4E" w:rsidRPr="00974DBB" w:rsidRDefault="003E4E4E" w:rsidP="00157DE6"/>
    <w:p w14:paraId="3C24C5C2" w14:textId="77777777" w:rsidR="003E4E4E" w:rsidRDefault="003E4E4E" w:rsidP="00157DE6"/>
    <w:p w14:paraId="69C37CB7" w14:textId="77777777" w:rsidR="00E7432B" w:rsidRDefault="00E7432B" w:rsidP="00157DE6"/>
    <w:p w14:paraId="0B945F23" w14:textId="77777777" w:rsidR="00E7432B" w:rsidRPr="00E7432B" w:rsidRDefault="00E7432B" w:rsidP="00E7432B"/>
    <w:p w14:paraId="56126F58" w14:textId="77777777" w:rsidR="00E7432B" w:rsidRPr="00E7432B" w:rsidRDefault="00E7432B" w:rsidP="00E7432B"/>
    <w:p w14:paraId="1C467490" w14:textId="77777777" w:rsidR="00E7432B" w:rsidRPr="00E7432B" w:rsidRDefault="00E7432B" w:rsidP="00E7432B"/>
    <w:p w14:paraId="55F279E0" w14:textId="77777777" w:rsidR="00E7432B" w:rsidRPr="00E7432B" w:rsidRDefault="00E7432B" w:rsidP="00E7432B"/>
    <w:p w14:paraId="523A5DBE" w14:textId="77777777" w:rsidR="00E7432B" w:rsidRPr="00E7432B" w:rsidRDefault="00E7432B" w:rsidP="00E7432B"/>
    <w:p w14:paraId="242B13EC" w14:textId="77777777" w:rsidR="00E7432B" w:rsidRDefault="00E7432B" w:rsidP="00E7432B">
      <w:pPr>
        <w:tabs>
          <w:tab w:val="left" w:pos="2223"/>
        </w:tabs>
      </w:pPr>
    </w:p>
    <w:p w14:paraId="23A80CAB" w14:textId="77777777" w:rsidR="003F2DED" w:rsidRDefault="00F62894" w:rsidP="003F2DED">
      <w:pPr>
        <w:tabs>
          <w:tab w:val="center" w:pos="5385"/>
          <w:tab w:val="left" w:pos="65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99F4A" wp14:editId="6C00BA2A">
                <wp:simplePos x="0" y="0"/>
                <wp:positionH relativeFrom="column">
                  <wp:posOffset>5879</wp:posOffset>
                </wp:positionH>
                <wp:positionV relativeFrom="paragraph">
                  <wp:posOffset>1495343</wp:posOffset>
                </wp:positionV>
                <wp:extent cx="4316565" cy="1296117"/>
                <wp:effectExtent l="0" t="0" r="8255" b="508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565" cy="1296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9A095" w14:textId="2D23B22F" w:rsidR="00E446A1" w:rsidRPr="009C4C1A" w:rsidRDefault="00E446A1" w:rsidP="009C4C1A">
                            <w:pPr>
                              <w:pStyle w:val="04Cuerpodetexto"/>
                              <w:spacing w:after="80"/>
                              <w:rPr>
                                <w:color w:val="03657C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99F4A" id="Cuadro de texto 28" o:spid="_x0000_s1027" type="#_x0000_t202" style="position:absolute;margin-left:.45pt;margin-top:117.75pt;width:339.9pt;height:10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" filled="f" stroked="f" strokeweight=".5pt">
                <v:textbox style="mso-fit-shape-to-text:t" inset="0,0,0,0">
                  <w:txbxContent>
                    <w:p w14:paraId="6D59A095" w14:textId="2D23B22F" w:rsidR="00E446A1" w:rsidRPr="009C4C1A" w:rsidRDefault="00E446A1" w:rsidP="009C4C1A">
                      <w:pPr>
                        <w:pStyle w:val="04Cuerpodetexto"/>
                        <w:spacing w:after="80"/>
                        <w:rPr>
                          <w:color w:val="03657C" w:themeColor="tex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FABDFD" w14:textId="77777777" w:rsidR="003F2DED" w:rsidRPr="003F2DED" w:rsidRDefault="003F2DED" w:rsidP="003F2DED"/>
    <w:p w14:paraId="2E57396D" w14:textId="77777777" w:rsidR="003F2DED" w:rsidRPr="003F2DED" w:rsidRDefault="003F2DED" w:rsidP="003F2DED"/>
    <w:p w14:paraId="6342CC02" w14:textId="77777777" w:rsidR="003F2DED" w:rsidRPr="003F2DED" w:rsidRDefault="003F2DED" w:rsidP="003F2DED"/>
    <w:p w14:paraId="14996406" w14:textId="77777777" w:rsidR="003F2DED" w:rsidRPr="003F2DED" w:rsidRDefault="003F2DED" w:rsidP="003F2DED"/>
    <w:p w14:paraId="5B9EFC91" w14:textId="77777777" w:rsidR="003F2DED" w:rsidRPr="003F2DED" w:rsidRDefault="003F2DED" w:rsidP="003F2DED"/>
    <w:p w14:paraId="7D4C1DF7" w14:textId="77777777" w:rsidR="003F2DED" w:rsidRPr="003F2DED" w:rsidRDefault="003F2DED" w:rsidP="003F2DED"/>
    <w:p w14:paraId="6C267E05" w14:textId="77777777" w:rsidR="003F2DED" w:rsidRPr="003F2DED" w:rsidRDefault="003F2DED" w:rsidP="003F2DED"/>
    <w:p w14:paraId="1BBD783C" w14:textId="77777777" w:rsidR="003F2DED" w:rsidRDefault="003F2DED" w:rsidP="003F2DED"/>
    <w:p w14:paraId="4EBA575C" w14:textId="77777777" w:rsidR="003F2DED" w:rsidRPr="003F2DED" w:rsidRDefault="003F2DED" w:rsidP="003F2DED"/>
    <w:p w14:paraId="5DB63BC9" w14:textId="77777777" w:rsidR="003E4E4E" w:rsidRPr="003F2DED" w:rsidRDefault="003E4E4E" w:rsidP="003F2DED">
      <w:pPr>
        <w:tabs>
          <w:tab w:val="left" w:pos="2132"/>
        </w:tabs>
        <w:sectPr w:rsidR="003E4E4E" w:rsidRPr="003F2DED" w:rsidSect="00E37B86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 w:code="9"/>
          <w:pgMar w:top="851" w:right="851" w:bottom="851" w:left="851" w:header="0" w:footer="0" w:gutter="0"/>
          <w:cols w:space="708"/>
          <w:docGrid w:linePitch="360"/>
        </w:sectPr>
      </w:pPr>
    </w:p>
    <w:p w14:paraId="0380562E" w14:textId="287FDAF1" w:rsidR="00D46866" w:rsidRDefault="00017650" w:rsidP="000D6181">
      <w:pPr>
        <w:pStyle w:val="00TtuloNivel1"/>
      </w:pPr>
      <w:bookmarkStart w:id="0" w:name="_Toc190872894"/>
      <w:proofErr w:type="spellStart"/>
      <w:r>
        <w:lastRenderedPageBreak/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bookmarkEnd w:id="0"/>
      <w:proofErr w:type="spellEnd"/>
    </w:p>
    <w:p w14:paraId="12003857" w14:textId="3C6F4106" w:rsidR="00BF0F4A" w:rsidRPr="00017650" w:rsidRDefault="00017650" w:rsidP="00BB06E0">
      <w:pPr>
        <w:pStyle w:val="04Cuerpodetexto"/>
        <w:jc w:val="both"/>
        <w:rPr>
          <w:lang w:val="en-US"/>
        </w:rPr>
      </w:pPr>
      <w:r w:rsidRPr="00017650">
        <w:rPr>
          <w:lang w:val="en-US"/>
        </w:rPr>
        <w:t xml:space="preserve">This document provides a detailed overview of the automation methods used by </w:t>
      </w:r>
      <w:proofErr w:type="spellStart"/>
      <w:r w:rsidRPr="00017650">
        <w:rPr>
          <w:lang w:val="en-US"/>
        </w:rPr>
        <w:t>iDAS</w:t>
      </w:r>
      <w:proofErr w:type="spellEnd"/>
      <w:r w:rsidRPr="00017650">
        <w:rPr>
          <w:lang w:val="en-US"/>
        </w:rPr>
        <w:t xml:space="preserve"> to notify LVNL about potential "breaking changes." Each Ansible role is documented with its purpose, tasks performed, security measures implemented, and relevant code </w:t>
      </w:r>
      <w:proofErr w:type="gramStart"/>
      <w:r w:rsidRPr="00017650">
        <w:rPr>
          <w:lang w:val="en-US"/>
        </w:rPr>
        <w:t>examples.</w:t>
      </w:r>
      <w:r w:rsidR="00BF0F4A" w:rsidRPr="00017650">
        <w:rPr>
          <w:lang w:val="en-US"/>
        </w:rPr>
        <w:t>.</w:t>
      </w:r>
      <w:proofErr w:type="gramEnd"/>
    </w:p>
    <w:p w14:paraId="7F0EB58E" w14:textId="77777777" w:rsidR="002B02C1" w:rsidRPr="00017650" w:rsidRDefault="002B02C1" w:rsidP="00BB06E0">
      <w:pPr>
        <w:pStyle w:val="04Cuerpodetexto"/>
        <w:jc w:val="both"/>
        <w:rPr>
          <w:lang w:val="en-US"/>
        </w:rPr>
      </w:pPr>
    </w:p>
    <w:p w14:paraId="7260095C" w14:textId="4EFCAC45" w:rsidR="00F02DA9" w:rsidRPr="00F02DA9" w:rsidRDefault="00017650" w:rsidP="00455638">
      <w:pPr>
        <w:pStyle w:val="00TtuloNivel1"/>
      </w:pPr>
      <w:bookmarkStart w:id="1" w:name="_Toc190872895"/>
      <w:r>
        <w:t>Ansible Roles</w:t>
      </w:r>
      <w:bookmarkEnd w:id="1"/>
    </w:p>
    <w:p w14:paraId="5216275A" w14:textId="31B8BE66" w:rsidR="00A501D0" w:rsidRDefault="00D44A5C" w:rsidP="00A501D0">
      <w:pPr>
        <w:pStyle w:val="01Subttulo"/>
        <w:rPr>
          <w:lang w:val="en-US"/>
        </w:rPr>
      </w:pPr>
      <w:bookmarkStart w:id="2" w:name="_Toc190872896"/>
      <w:r>
        <w:rPr>
          <w:lang w:val="en-US"/>
        </w:rPr>
        <w:t>basic</w:t>
      </w:r>
      <w:bookmarkEnd w:id="2"/>
    </w:p>
    <w:p w14:paraId="6EB9DB66" w14:textId="24639413" w:rsidR="00EC72FA" w:rsidRPr="00EC72FA" w:rsidRDefault="00EC72FA" w:rsidP="00EC72FA">
      <w:pPr>
        <w:pStyle w:val="04Cuerpodetexto"/>
        <w:jc w:val="both"/>
        <w:rPr>
          <w:lang w:val="en-US"/>
        </w:rPr>
      </w:pPr>
      <w:r w:rsidRPr="00EC72FA">
        <w:rPr>
          <w:lang w:val="en-US"/>
        </w:rPr>
        <w:t>This role implements essential configurations on servers, ensuring they have the necessary tools and settings for proper operation.</w:t>
      </w:r>
    </w:p>
    <w:p w14:paraId="6B22D376" w14:textId="77777777" w:rsidR="00EC72FA" w:rsidRPr="00EC72FA" w:rsidRDefault="00EC72FA" w:rsidP="00EC72FA">
      <w:pPr>
        <w:pStyle w:val="04Cuerpodetexto"/>
        <w:jc w:val="both"/>
      </w:pPr>
      <w:proofErr w:type="spellStart"/>
      <w:r w:rsidRPr="00EC72FA">
        <w:rPr>
          <w:b/>
        </w:rPr>
        <w:t>Automation</w:t>
      </w:r>
      <w:proofErr w:type="spellEnd"/>
      <w:r w:rsidRPr="00EC72FA">
        <w:rPr>
          <w:b/>
        </w:rPr>
        <w:t>:</w:t>
      </w:r>
    </w:p>
    <w:p w14:paraId="32173600" w14:textId="77777777" w:rsidR="00EC72FA" w:rsidRPr="00EC72FA" w:rsidRDefault="00EC72FA" w:rsidP="00EC72FA">
      <w:pPr>
        <w:pStyle w:val="04Cuerpodetexto"/>
        <w:numPr>
          <w:ilvl w:val="0"/>
          <w:numId w:val="54"/>
        </w:numPr>
        <w:jc w:val="both"/>
        <w:rPr>
          <w:lang w:val="en-US"/>
        </w:rPr>
      </w:pPr>
      <w:r w:rsidRPr="00EC72FA">
        <w:rPr>
          <w:lang w:val="en-US"/>
        </w:rPr>
        <w:t>Installation of essential packages such as vim, curl, and net-tools.</w:t>
      </w:r>
    </w:p>
    <w:p w14:paraId="3F7F79A3" w14:textId="77777777" w:rsidR="00EC72FA" w:rsidRPr="00EC72FA" w:rsidRDefault="00EC72FA" w:rsidP="00EC72FA">
      <w:pPr>
        <w:pStyle w:val="04Cuerpodetexto"/>
        <w:numPr>
          <w:ilvl w:val="0"/>
          <w:numId w:val="54"/>
        </w:numPr>
        <w:jc w:val="both"/>
        <w:rPr>
          <w:lang w:val="en-US"/>
        </w:rPr>
      </w:pPr>
      <w:r w:rsidRPr="00EC72FA">
        <w:rPr>
          <w:lang w:val="en-US"/>
        </w:rPr>
        <w:t>Configuration of basic users and permissions.</w:t>
      </w:r>
    </w:p>
    <w:p w14:paraId="186A41AD" w14:textId="77777777" w:rsidR="00EC72FA" w:rsidRPr="00EC72FA" w:rsidRDefault="00EC72FA" w:rsidP="00EC72FA">
      <w:pPr>
        <w:pStyle w:val="04Cuerpodetexto"/>
        <w:numPr>
          <w:ilvl w:val="0"/>
          <w:numId w:val="54"/>
        </w:numPr>
        <w:jc w:val="both"/>
        <w:rPr>
          <w:lang w:val="en-US"/>
        </w:rPr>
      </w:pPr>
      <w:r w:rsidRPr="00EC72FA">
        <w:rPr>
          <w:lang w:val="en-US"/>
        </w:rPr>
        <w:t xml:space="preserve">Adjustment of </w:t>
      </w:r>
      <w:proofErr w:type="spellStart"/>
      <w:r w:rsidRPr="00EC72FA">
        <w:rPr>
          <w:lang w:val="en-US"/>
        </w:rPr>
        <w:t>sudoers</w:t>
      </w:r>
      <w:proofErr w:type="spellEnd"/>
      <w:r w:rsidRPr="00EC72FA">
        <w:rPr>
          <w:lang w:val="en-US"/>
        </w:rPr>
        <w:t xml:space="preserve"> policies to restrict privileges.</w:t>
      </w:r>
    </w:p>
    <w:p w14:paraId="3F664D0F" w14:textId="77777777" w:rsidR="00EC72FA" w:rsidRPr="00EC72FA" w:rsidRDefault="00EC72FA" w:rsidP="00EC72FA">
      <w:pPr>
        <w:pStyle w:val="04Cuerpodetexto"/>
        <w:jc w:val="both"/>
      </w:pPr>
      <w:r w:rsidRPr="00EC72FA">
        <w:rPr>
          <w:b/>
        </w:rPr>
        <w:t>Security:</w:t>
      </w:r>
    </w:p>
    <w:p w14:paraId="52A70FAA" w14:textId="77777777" w:rsidR="00EC72FA" w:rsidRPr="00EC72FA" w:rsidRDefault="00EC72FA" w:rsidP="00EC72FA">
      <w:pPr>
        <w:pStyle w:val="04Cuerpodetexto"/>
        <w:numPr>
          <w:ilvl w:val="0"/>
          <w:numId w:val="55"/>
        </w:numPr>
        <w:jc w:val="both"/>
        <w:rPr>
          <w:lang w:val="en-US"/>
        </w:rPr>
      </w:pPr>
      <w:r w:rsidRPr="00EC72FA">
        <w:rPr>
          <w:lang w:val="en-US"/>
        </w:rPr>
        <w:t>Configuration of minimal permissions to prevent privilege escalation.</w:t>
      </w:r>
    </w:p>
    <w:p w14:paraId="6E10D714" w14:textId="77777777" w:rsidR="00EC72FA" w:rsidRPr="00EC72FA" w:rsidRDefault="00EC72FA" w:rsidP="00EC72FA">
      <w:pPr>
        <w:pStyle w:val="04Cuerpodetexto"/>
        <w:numPr>
          <w:ilvl w:val="0"/>
          <w:numId w:val="55"/>
        </w:numPr>
        <w:jc w:val="both"/>
        <w:rPr>
          <w:lang w:val="en-US"/>
        </w:rPr>
      </w:pPr>
      <w:r w:rsidRPr="00EC72FA">
        <w:rPr>
          <w:lang w:val="en-US"/>
        </w:rPr>
        <w:t xml:space="preserve">Application of secure access rules in </w:t>
      </w:r>
      <w:proofErr w:type="spellStart"/>
      <w:r w:rsidRPr="00EC72FA">
        <w:rPr>
          <w:lang w:val="en-US"/>
        </w:rPr>
        <w:t>sudoers</w:t>
      </w:r>
      <w:proofErr w:type="spellEnd"/>
      <w:r w:rsidRPr="00EC72FA">
        <w:rPr>
          <w:lang w:val="en-US"/>
        </w:rPr>
        <w:t>.</w:t>
      </w:r>
    </w:p>
    <w:p w14:paraId="171810CE" w14:textId="77777777" w:rsidR="00EC72FA" w:rsidRPr="00ED7444" w:rsidRDefault="00EC72FA" w:rsidP="00EC72FA">
      <w:pPr>
        <w:pStyle w:val="04Cuerpodetexto"/>
        <w:jc w:val="both"/>
        <w:rPr>
          <w:b/>
          <w:lang w:val="en-US"/>
        </w:rPr>
      </w:pPr>
      <w:r w:rsidRPr="00ED7444">
        <w:rPr>
          <w:b/>
          <w:lang w:val="en-US"/>
        </w:rPr>
        <w:t>Code Example:</w:t>
      </w:r>
    </w:p>
    <w:p w14:paraId="67C7751B" w14:textId="77777777" w:rsidR="00EC2556" w:rsidRPr="00EC2556" w:rsidRDefault="00EC2556" w:rsidP="000746B2">
      <w:pPr>
        <w:pStyle w:val="output"/>
      </w:pPr>
      <w:r w:rsidRPr="00EC2556">
        <w:t>- name: Install essential packages</w:t>
      </w:r>
    </w:p>
    <w:p w14:paraId="69E4879D" w14:textId="77777777" w:rsidR="00EC2556" w:rsidRPr="00EC2556" w:rsidRDefault="00EC2556" w:rsidP="000746B2">
      <w:pPr>
        <w:pStyle w:val="output"/>
      </w:pPr>
      <w:r w:rsidRPr="00EC2556">
        <w:t xml:space="preserve">  package:</w:t>
      </w:r>
    </w:p>
    <w:p w14:paraId="7F338712" w14:textId="77777777" w:rsidR="00EC2556" w:rsidRPr="00EC2556" w:rsidRDefault="00EC2556" w:rsidP="000746B2">
      <w:pPr>
        <w:pStyle w:val="output"/>
      </w:pPr>
      <w:r w:rsidRPr="00EC2556">
        <w:t xml:space="preserve">    name: ["vim", "curl", "net-tools"]</w:t>
      </w:r>
    </w:p>
    <w:p w14:paraId="411649BF" w14:textId="76D1B319" w:rsidR="00EC72FA" w:rsidRPr="00EC72FA" w:rsidRDefault="00EC2556" w:rsidP="000746B2">
      <w:pPr>
        <w:pStyle w:val="output"/>
      </w:pPr>
      <w:r w:rsidRPr="00EC2556">
        <w:t xml:space="preserve">    </w:t>
      </w:r>
      <w:r>
        <w:t>state: present</w:t>
      </w:r>
    </w:p>
    <w:p w14:paraId="6ABE2A0F" w14:textId="77777777" w:rsidR="00AF3DE9" w:rsidRPr="00BD062F" w:rsidRDefault="00AF3DE9" w:rsidP="00E5546E">
      <w:pPr>
        <w:pStyle w:val="04Cuerpodetexto"/>
        <w:jc w:val="both"/>
        <w:rPr>
          <w:lang w:val="en-GB"/>
        </w:rPr>
      </w:pPr>
    </w:p>
    <w:p w14:paraId="59A48E17" w14:textId="463DD9FA" w:rsidR="00030DEB" w:rsidRDefault="007828CB" w:rsidP="00AF3DE9">
      <w:pPr>
        <w:pStyle w:val="01Subttulo"/>
      </w:pPr>
      <w:bookmarkStart w:id="3" w:name="_Toc190872897"/>
      <w:proofErr w:type="spellStart"/>
      <w:r>
        <w:t>common</w:t>
      </w:r>
      <w:bookmarkEnd w:id="3"/>
      <w:proofErr w:type="spellEnd"/>
    </w:p>
    <w:p w14:paraId="2F75F41A" w14:textId="77777777" w:rsidR="007828CB" w:rsidRPr="007828CB" w:rsidRDefault="007828CB" w:rsidP="007828CB">
      <w:pPr>
        <w:pStyle w:val="04Cuerpodetexto"/>
        <w:jc w:val="both"/>
        <w:rPr>
          <w:lang w:val="en-US"/>
        </w:rPr>
      </w:pPr>
      <w:r w:rsidRPr="007828CB">
        <w:rPr>
          <w:lang w:val="en-US"/>
        </w:rPr>
        <w:t>Defines common configurations applicable to multiple servers, including time synchronization and log management.</w:t>
      </w:r>
    </w:p>
    <w:p w14:paraId="5B224B28" w14:textId="77777777" w:rsidR="007828CB" w:rsidRPr="007828CB" w:rsidRDefault="007828CB" w:rsidP="007828CB">
      <w:pPr>
        <w:pStyle w:val="04Cuerpodetexto"/>
        <w:jc w:val="both"/>
      </w:pPr>
      <w:proofErr w:type="spellStart"/>
      <w:r w:rsidRPr="007828CB">
        <w:rPr>
          <w:b/>
        </w:rPr>
        <w:t>Automation</w:t>
      </w:r>
      <w:proofErr w:type="spellEnd"/>
      <w:r w:rsidRPr="007828CB">
        <w:rPr>
          <w:b/>
        </w:rPr>
        <w:t>:</w:t>
      </w:r>
    </w:p>
    <w:p w14:paraId="4DAA22D5" w14:textId="77777777" w:rsidR="007828CB" w:rsidRPr="007828CB" w:rsidRDefault="007828CB" w:rsidP="007828CB">
      <w:pPr>
        <w:pStyle w:val="04Cuerpodetexto"/>
        <w:numPr>
          <w:ilvl w:val="0"/>
          <w:numId w:val="56"/>
        </w:numPr>
        <w:jc w:val="both"/>
        <w:rPr>
          <w:lang w:val="en-US"/>
        </w:rPr>
      </w:pPr>
      <w:r w:rsidRPr="007828CB">
        <w:rPr>
          <w:lang w:val="en-US"/>
        </w:rPr>
        <w:t>Configuration of NTP to ensure accurate time synchronization.</w:t>
      </w:r>
    </w:p>
    <w:p w14:paraId="13073566" w14:textId="77777777" w:rsidR="007828CB" w:rsidRPr="007828CB" w:rsidRDefault="007828CB" w:rsidP="007828CB">
      <w:pPr>
        <w:pStyle w:val="04Cuerpodetexto"/>
        <w:numPr>
          <w:ilvl w:val="0"/>
          <w:numId w:val="56"/>
        </w:numPr>
        <w:jc w:val="both"/>
        <w:rPr>
          <w:lang w:val="en-US"/>
        </w:rPr>
      </w:pPr>
      <w:r w:rsidRPr="007828CB">
        <w:rPr>
          <w:lang w:val="en-US"/>
        </w:rPr>
        <w:t>Log management and rotation to prevent system overload.</w:t>
      </w:r>
    </w:p>
    <w:p w14:paraId="169852BD" w14:textId="77777777" w:rsidR="007828CB" w:rsidRPr="007828CB" w:rsidRDefault="007828CB" w:rsidP="007828CB">
      <w:pPr>
        <w:pStyle w:val="04Cuerpodetexto"/>
        <w:numPr>
          <w:ilvl w:val="0"/>
          <w:numId w:val="56"/>
        </w:numPr>
        <w:jc w:val="both"/>
        <w:rPr>
          <w:lang w:val="en-US"/>
        </w:rPr>
      </w:pPr>
      <w:r w:rsidRPr="007828CB">
        <w:rPr>
          <w:lang w:val="en-US"/>
        </w:rPr>
        <w:t>Definition of firewall rules to protect against unauthorized access.</w:t>
      </w:r>
    </w:p>
    <w:p w14:paraId="6CAAD77A" w14:textId="77777777" w:rsidR="007828CB" w:rsidRPr="007828CB" w:rsidRDefault="007828CB" w:rsidP="007828CB">
      <w:pPr>
        <w:pStyle w:val="04Cuerpodetexto"/>
        <w:jc w:val="both"/>
      </w:pPr>
      <w:r w:rsidRPr="007828CB">
        <w:rPr>
          <w:b/>
        </w:rPr>
        <w:t>Security:</w:t>
      </w:r>
    </w:p>
    <w:p w14:paraId="711953B6" w14:textId="77777777" w:rsidR="007828CB" w:rsidRPr="007828CB" w:rsidRDefault="007828CB" w:rsidP="007828CB">
      <w:pPr>
        <w:pStyle w:val="04Cuerpodetexto"/>
        <w:numPr>
          <w:ilvl w:val="0"/>
          <w:numId w:val="57"/>
        </w:numPr>
        <w:jc w:val="both"/>
        <w:rPr>
          <w:lang w:val="en-US"/>
        </w:rPr>
      </w:pPr>
      <w:r w:rsidRPr="007828CB">
        <w:rPr>
          <w:lang w:val="en-US"/>
        </w:rPr>
        <w:t>Configuration of audit logs to track suspicious access.</w:t>
      </w:r>
    </w:p>
    <w:p w14:paraId="73AD58A3" w14:textId="77777777" w:rsidR="007828CB" w:rsidRPr="007828CB" w:rsidRDefault="007828CB" w:rsidP="007828CB">
      <w:pPr>
        <w:pStyle w:val="04Cuerpodetexto"/>
        <w:numPr>
          <w:ilvl w:val="0"/>
          <w:numId w:val="57"/>
        </w:numPr>
        <w:jc w:val="both"/>
        <w:rPr>
          <w:lang w:val="en-US"/>
        </w:rPr>
      </w:pPr>
      <w:r w:rsidRPr="007828CB">
        <w:rPr>
          <w:lang w:val="en-US"/>
        </w:rPr>
        <w:t>Restriction of log access permissions to prevent tampering.</w:t>
      </w:r>
    </w:p>
    <w:p w14:paraId="0E945E48" w14:textId="60AB8448" w:rsidR="00852357" w:rsidRPr="00ED7444" w:rsidRDefault="007828CB" w:rsidP="007828CB">
      <w:pPr>
        <w:pStyle w:val="04Cuerpodetexto"/>
        <w:jc w:val="both"/>
        <w:rPr>
          <w:b/>
          <w:lang w:val="en-US"/>
        </w:rPr>
      </w:pPr>
      <w:r w:rsidRPr="00ED7444">
        <w:rPr>
          <w:b/>
          <w:lang w:val="en-US"/>
        </w:rPr>
        <w:lastRenderedPageBreak/>
        <w:t>Code Example:</w:t>
      </w:r>
    </w:p>
    <w:p w14:paraId="1B975E84" w14:textId="77777777" w:rsidR="00852357" w:rsidRPr="00852357" w:rsidRDefault="00852357" w:rsidP="00852357">
      <w:pPr>
        <w:pStyle w:val="output"/>
      </w:pPr>
      <w:r w:rsidRPr="00852357">
        <w:t>- name: Configure NTP</w:t>
      </w:r>
    </w:p>
    <w:p w14:paraId="19119FB5" w14:textId="77777777" w:rsidR="00852357" w:rsidRPr="00852357" w:rsidRDefault="00852357" w:rsidP="00852357">
      <w:pPr>
        <w:pStyle w:val="output"/>
      </w:pPr>
      <w:r w:rsidRPr="00852357">
        <w:t xml:space="preserve">  service:</w:t>
      </w:r>
    </w:p>
    <w:p w14:paraId="5428AD9B" w14:textId="77777777" w:rsidR="00852357" w:rsidRPr="00852357" w:rsidRDefault="00852357" w:rsidP="00852357">
      <w:pPr>
        <w:pStyle w:val="output"/>
      </w:pPr>
      <w:r w:rsidRPr="00852357">
        <w:t xml:space="preserve">    name: </w:t>
      </w:r>
      <w:proofErr w:type="spellStart"/>
      <w:r w:rsidRPr="00852357">
        <w:t>ntp</w:t>
      </w:r>
      <w:proofErr w:type="spellEnd"/>
    </w:p>
    <w:p w14:paraId="3798FEC2" w14:textId="77777777" w:rsidR="00852357" w:rsidRDefault="00852357" w:rsidP="00852357">
      <w:pPr>
        <w:pStyle w:val="output"/>
      </w:pPr>
      <w:r w:rsidRPr="00852357">
        <w:t xml:space="preserve">    </w:t>
      </w:r>
      <w:r>
        <w:t>state: started</w:t>
      </w:r>
    </w:p>
    <w:p w14:paraId="0CA0D538" w14:textId="03721E17" w:rsidR="00852357" w:rsidRPr="007828CB" w:rsidRDefault="00852357" w:rsidP="00852357">
      <w:pPr>
        <w:pStyle w:val="output"/>
      </w:pPr>
      <w:r>
        <w:t xml:space="preserve">    enabled: yes</w:t>
      </w:r>
    </w:p>
    <w:p w14:paraId="2C44F003" w14:textId="77777777" w:rsidR="00AF3DE9" w:rsidRPr="00ED7444" w:rsidRDefault="00AF3DE9" w:rsidP="00E5546E">
      <w:pPr>
        <w:pStyle w:val="04Cuerpodetexto"/>
        <w:jc w:val="both"/>
        <w:rPr>
          <w:lang w:val="en-US"/>
        </w:rPr>
      </w:pPr>
    </w:p>
    <w:p w14:paraId="497A26F9" w14:textId="6803F867" w:rsidR="00A862E8" w:rsidRDefault="00D54C55" w:rsidP="00A862E8">
      <w:pPr>
        <w:pStyle w:val="01Subttulo"/>
      </w:pPr>
      <w:bookmarkStart w:id="4" w:name="_Toc190872898"/>
      <w:proofErr w:type="spellStart"/>
      <w:r>
        <w:t>dfs_install_</w:t>
      </w:r>
      <w:proofErr w:type="gramStart"/>
      <w:r>
        <w:t>server</w:t>
      </w:r>
      <w:bookmarkEnd w:id="4"/>
      <w:proofErr w:type="spellEnd"/>
      <w:proofErr w:type="gramEnd"/>
    </w:p>
    <w:p w14:paraId="52B4EF81" w14:textId="77777777" w:rsidR="00D54C55" w:rsidRPr="00D54C55" w:rsidRDefault="00D54C55" w:rsidP="00D54C55">
      <w:pPr>
        <w:pStyle w:val="04Cuerpodetexto"/>
        <w:jc w:val="both"/>
        <w:rPr>
          <w:lang w:val="en-US"/>
        </w:rPr>
      </w:pPr>
      <w:r w:rsidRPr="00D54C55">
        <w:rPr>
          <w:lang w:val="en-US"/>
        </w:rPr>
        <w:t>Automates the installation and configuration of DFS servers for secure and distributed file sharing.</w:t>
      </w:r>
    </w:p>
    <w:p w14:paraId="0254F977" w14:textId="77777777" w:rsidR="00D54C55" w:rsidRPr="00D54C55" w:rsidRDefault="00D54C55" w:rsidP="00D54C55">
      <w:pPr>
        <w:pStyle w:val="04Cuerpodetexto"/>
        <w:jc w:val="both"/>
      </w:pPr>
      <w:proofErr w:type="spellStart"/>
      <w:r w:rsidRPr="00D54C55">
        <w:rPr>
          <w:b/>
        </w:rPr>
        <w:t>Automation</w:t>
      </w:r>
      <w:proofErr w:type="spellEnd"/>
      <w:r w:rsidRPr="00D54C55">
        <w:rPr>
          <w:b/>
        </w:rPr>
        <w:t>:</w:t>
      </w:r>
    </w:p>
    <w:p w14:paraId="10F2F64B" w14:textId="77777777" w:rsidR="00D54C55" w:rsidRPr="00D54C55" w:rsidRDefault="00D54C55" w:rsidP="00D54C55">
      <w:pPr>
        <w:pStyle w:val="04Cuerpodetexto"/>
        <w:numPr>
          <w:ilvl w:val="0"/>
          <w:numId w:val="58"/>
        </w:numPr>
        <w:jc w:val="both"/>
      </w:pPr>
      <w:proofErr w:type="spellStart"/>
      <w:r w:rsidRPr="00D54C55">
        <w:t>Installation</w:t>
      </w:r>
      <w:proofErr w:type="spellEnd"/>
      <w:r w:rsidRPr="00D54C55">
        <w:t xml:space="preserve"> </w:t>
      </w:r>
      <w:proofErr w:type="spellStart"/>
      <w:r w:rsidRPr="00D54C55">
        <w:t>of</w:t>
      </w:r>
      <w:proofErr w:type="spellEnd"/>
      <w:r w:rsidRPr="00D54C55">
        <w:t xml:space="preserve"> DFS </w:t>
      </w:r>
      <w:proofErr w:type="spellStart"/>
      <w:r w:rsidRPr="00D54C55">
        <w:t>packages</w:t>
      </w:r>
      <w:proofErr w:type="spellEnd"/>
      <w:r w:rsidRPr="00D54C55">
        <w:t>.</w:t>
      </w:r>
    </w:p>
    <w:p w14:paraId="53DF473B" w14:textId="77777777" w:rsidR="00D54C55" w:rsidRPr="00D54C55" w:rsidRDefault="00D54C55" w:rsidP="00D54C55">
      <w:pPr>
        <w:pStyle w:val="04Cuerpodetexto"/>
        <w:numPr>
          <w:ilvl w:val="0"/>
          <w:numId w:val="58"/>
        </w:numPr>
        <w:jc w:val="both"/>
      </w:pPr>
      <w:proofErr w:type="spellStart"/>
      <w:r w:rsidRPr="00D54C55">
        <w:t>Configuration</w:t>
      </w:r>
      <w:proofErr w:type="spellEnd"/>
      <w:r w:rsidRPr="00D54C55">
        <w:t xml:space="preserve"> </w:t>
      </w:r>
      <w:proofErr w:type="spellStart"/>
      <w:r w:rsidRPr="00D54C55">
        <w:t>of</w:t>
      </w:r>
      <w:proofErr w:type="spellEnd"/>
      <w:r w:rsidRPr="00D54C55">
        <w:t xml:space="preserve"> DFS </w:t>
      </w:r>
      <w:proofErr w:type="spellStart"/>
      <w:r w:rsidRPr="00D54C55">
        <w:t>services</w:t>
      </w:r>
      <w:proofErr w:type="spellEnd"/>
      <w:r w:rsidRPr="00D54C55">
        <w:t>.</w:t>
      </w:r>
    </w:p>
    <w:p w14:paraId="37BC84D1" w14:textId="77777777" w:rsidR="00D54C55" w:rsidRPr="00D54C55" w:rsidRDefault="00D54C55" w:rsidP="00D54C55">
      <w:pPr>
        <w:pStyle w:val="04Cuerpodetexto"/>
        <w:numPr>
          <w:ilvl w:val="0"/>
          <w:numId w:val="58"/>
        </w:numPr>
        <w:jc w:val="both"/>
        <w:rPr>
          <w:lang w:val="en-US"/>
        </w:rPr>
      </w:pPr>
      <w:r w:rsidRPr="00D54C55">
        <w:rPr>
          <w:lang w:val="en-US"/>
        </w:rPr>
        <w:t>Creation of shared volumes with restricted access.</w:t>
      </w:r>
    </w:p>
    <w:p w14:paraId="56400C5B" w14:textId="77777777" w:rsidR="00D54C55" w:rsidRPr="00D54C55" w:rsidRDefault="00D54C55" w:rsidP="00D54C55">
      <w:pPr>
        <w:pStyle w:val="04Cuerpodetexto"/>
        <w:jc w:val="both"/>
      </w:pPr>
      <w:r w:rsidRPr="00D54C55">
        <w:rPr>
          <w:b/>
        </w:rPr>
        <w:t>Security:</w:t>
      </w:r>
    </w:p>
    <w:p w14:paraId="7226F55E" w14:textId="77777777" w:rsidR="00D54C55" w:rsidRPr="00D54C55" w:rsidRDefault="00D54C55" w:rsidP="00D54C55">
      <w:pPr>
        <w:pStyle w:val="04Cuerpodetexto"/>
        <w:numPr>
          <w:ilvl w:val="0"/>
          <w:numId w:val="59"/>
        </w:numPr>
        <w:jc w:val="both"/>
        <w:rPr>
          <w:lang w:val="en-US"/>
        </w:rPr>
      </w:pPr>
      <w:proofErr w:type="gramStart"/>
      <w:r w:rsidRPr="00D54C55">
        <w:rPr>
          <w:lang w:val="en-US"/>
        </w:rPr>
        <w:t>Use of</w:t>
      </w:r>
      <w:proofErr w:type="gramEnd"/>
      <w:r w:rsidRPr="00D54C55">
        <w:rPr>
          <w:lang w:val="en-US"/>
        </w:rPr>
        <w:t xml:space="preserve"> certificate-based authentication to ensure connection integrity.</w:t>
      </w:r>
    </w:p>
    <w:p w14:paraId="5BA01015" w14:textId="77777777" w:rsidR="00D54C55" w:rsidRPr="00D54C55" w:rsidRDefault="00D54C55" w:rsidP="00D54C55">
      <w:pPr>
        <w:pStyle w:val="04Cuerpodetexto"/>
        <w:numPr>
          <w:ilvl w:val="0"/>
          <w:numId w:val="59"/>
        </w:numPr>
        <w:jc w:val="both"/>
        <w:rPr>
          <w:lang w:val="en-US"/>
        </w:rPr>
      </w:pPr>
      <w:r w:rsidRPr="00D54C55">
        <w:rPr>
          <w:lang w:val="en-US"/>
        </w:rPr>
        <w:t>Restriction of access using access control lists (ACLs).</w:t>
      </w:r>
    </w:p>
    <w:p w14:paraId="2695D610" w14:textId="77777777" w:rsidR="00D54C55" w:rsidRPr="00D54C55" w:rsidRDefault="00D54C55" w:rsidP="00D54C55">
      <w:pPr>
        <w:pStyle w:val="04Cuerpodetexto"/>
        <w:jc w:val="both"/>
        <w:rPr>
          <w:lang w:val="en-US"/>
        </w:rPr>
      </w:pPr>
      <w:proofErr w:type="gramStart"/>
      <w:r w:rsidRPr="00D54C55">
        <w:rPr>
          <w:b/>
          <w:lang w:val="en-US"/>
        </w:rPr>
        <w:t>Code Example</w:t>
      </w:r>
      <w:proofErr w:type="gramEnd"/>
      <w:r w:rsidRPr="00D54C55">
        <w:rPr>
          <w:b/>
          <w:lang w:val="en-US"/>
        </w:rPr>
        <w:t>:</w:t>
      </w:r>
    </w:p>
    <w:p w14:paraId="12AE0F1E" w14:textId="77777777" w:rsidR="00D54C55" w:rsidRPr="00D54C55" w:rsidRDefault="00D54C55" w:rsidP="00D54C55">
      <w:pPr>
        <w:pStyle w:val="output"/>
      </w:pPr>
      <w:r w:rsidRPr="00D54C55">
        <w:t>- name: Configure DFS access permissions</w:t>
      </w:r>
    </w:p>
    <w:p w14:paraId="3A86A334" w14:textId="77777777" w:rsidR="00D54C55" w:rsidRPr="00D54C55" w:rsidRDefault="00D54C55" w:rsidP="00D54C55">
      <w:pPr>
        <w:pStyle w:val="output"/>
      </w:pPr>
      <w:r w:rsidRPr="00D54C55">
        <w:t xml:space="preserve">  file:</w:t>
      </w:r>
    </w:p>
    <w:p w14:paraId="5A2FC94C" w14:textId="77777777" w:rsidR="00D54C55" w:rsidRPr="00D54C55" w:rsidRDefault="00D54C55" w:rsidP="00D54C55">
      <w:pPr>
        <w:pStyle w:val="output"/>
      </w:pPr>
      <w:r w:rsidRPr="00D54C55">
        <w:t xml:space="preserve">    path: /</w:t>
      </w:r>
      <w:proofErr w:type="spellStart"/>
      <w:r w:rsidRPr="00D54C55">
        <w:t>mnt</w:t>
      </w:r>
      <w:proofErr w:type="spellEnd"/>
      <w:r w:rsidRPr="00D54C55">
        <w:t>/shared</w:t>
      </w:r>
    </w:p>
    <w:p w14:paraId="764A466B" w14:textId="77777777" w:rsidR="00D54C55" w:rsidRPr="00D54C55" w:rsidRDefault="00D54C55" w:rsidP="00D54C55">
      <w:pPr>
        <w:pStyle w:val="output"/>
      </w:pPr>
      <w:r w:rsidRPr="00D54C55">
        <w:t xml:space="preserve">    owner: root</w:t>
      </w:r>
    </w:p>
    <w:p w14:paraId="1A7C6099" w14:textId="77777777" w:rsidR="00D54C55" w:rsidRPr="00D54C55" w:rsidRDefault="00D54C55" w:rsidP="00D54C55">
      <w:pPr>
        <w:pStyle w:val="output"/>
      </w:pPr>
      <w:r w:rsidRPr="00D54C55">
        <w:t xml:space="preserve">    group: </w:t>
      </w:r>
      <w:proofErr w:type="spellStart"/>
      <w:r w:rsidRPr="00D54C55">
        <w:t>dfsusers</w:t>
      </w:r>
      <w:proofErr w:type="spellEnd"/>
    </w:p>
    <w:p w14:paraId="0CCCE339" w14:textId="30928C73" w:rsidR="00A862E8" w:rsidRDefault="00D54C55" w:rsidP="00D54C55">
      <w:pPr>
        <w:pStyle w:val="output"/>
      </w:pPr>
      <w:r w:rsidRPr="00D54C55">
        <w:t xml:space="preserve">    mode: '0770'</w:t>
      </w:r>
    </w:p>
    <w:p w14:paraId="50387813" w14:textId="614F483A" w:rsidR="00893C82" w:rsidRDefault="008D3B12" w:rsidP="00E5546E">
      <w:pPr>
        <w:pStyle w:val="01Subttulo"/>
      </w:pPr>
      <w:bookmarkStart w:id="5" w:name="_Toc190872899"/>
      <w:proofErr w:type="spellStart"/>
      <w:r>
        <w:t>hardening</w:t>
      </w:r>
      <w:bookmarkEnd w:id="5"/>
      <w:proofErr w:type="spellEnd"/>
    </w:p>
    <w:p w14:paraId="69828E91" w14:textId="77777777" w:rsidR="008D3B12" w:rsidRPr="008D3B12" w:rsidRDefault="008D3B12" w:rsidP="008D3B12">
      <w:pPr>
        <w:pStyle w:val="04Cuerpodetexto"/>
        <w:jc w:val="both"/>
        <w:rPr>
          <w:lang w:val="en-US"/>
        </w:rPr>
      </w:pPr>
      <w:proofErr w:type="gramStart"/>
      <w:r w:rsidRPr="008D3B12">
        <w:rPr>
          <w:lang w:val="en-US"/>
        </w:rPr>
        <w:t>Implements</w:t>
      </w:r>
      <w:proofErr w:type="gramEnd"/>
      <w:r w:rsidRPr="008D3B12">
        <w:rPr>
          <w:lang w:val="en-US"/>
        </w:rPr>
        <w:t xml:space="preserve"> security-hardening measures to reduce server vulnerabilities.</w:t>
      </w:r>
    </w:p>
    <w:p w14:paraId="50A44D0E" w14:textId="77777777" w:rsidR="008D3B12" w:rsidRPr="008D3B12" w:rsidRDefault="008D3B12" w:rsidP="008D3B12">
      <w:pPr>
        <w:pStyle w:val="04Cuerpodetexto"/>
        <w:jc w:val="both"/>
      </w:pPr>
      <w:proofErr w:type="spellStart"/>
      <w:r w:rsidRPr="008D3B12">
        <w:rPr>
          <w:b/>
        </w:rPr>
        <w:t>Automation</w:t>
      </w:r>
      <w:proofErr w:type="spellEnd"/>
      <w:r w:rsidRPr="008D3B12">
        <w:rPr>
          <w:b/>
        </w:rPr>
        <w:t>:</w:t>
      </w:r>
    </w:p>
    <w:p w14:paraId="4A2D0001" w14:textId="77777777" w:rsidR="008D3B12" w:rsidRPr="008D3B12" w:rsidRDefault="008D3B12" w:rsidP="008D3B12">
      <w:pPr>
        <w:pStyle w:val="04Cuerpodetexto"/>
        <w:numPr>
          <w:ilvl w:val="0"/>
          <w:numId w:val="60"/>
        </w:numPr>
        <w:jc w:val="both"/>
        <w:rPr>
          <w:lang w:val="en-US"/>
        </w:rPr>
      </w:pPr>
      <w:r w:rsidRPr="008D3B12">
        <w:rPr>
          <w:lang w:val="en-US"/>
        </w:rPr>
        <w:t>Secure SSH configuration (disabling root login, enforcing SSH key usage).</w:t>
      </w:r>
    </w:p>
    <w:p w14:paraId="3B66121C" w14:textId="77777777" w:rsidR="008D3B12" w:rsidRPr="008D3B12" w:rsidRDefault="008D3B12" w:rsidP="008D3B12">
      <w:pPr>
        <w:pStyle w:val="04Cuerpodetexto"/>
        <w:numPr>
          <w:ilvl w:val="0"/>
          <w:numId w:val="60"/>
        </w:numPr>
        <w:jc w:val="both"/>
      </w:pPr>
      <w:proofErr w:type="spellStart"/>
      <w:r w:rsidRPr="008D3B12">
        <w:t>Restriction</w:t>
      </w:r>
      <w:proofErr w:type="spellEnd"/>
      <w:r w:rsidRPr="008D3B12">
        <w:t xml:space="preserve"> </w:t>
      </w:r>
      <w:proofErr w:type="spellStart"/>
      <w:r w:rsidRPr="008D3B12">
        <w:t>of</w:t>
      </w:r>
      <w:proofErr w:type="spellEnd"/>
      <w:r w:rsidRPr="008D3B12">
        <w:t xml:space="preserve"> </w:t>
      </w:r>
      <w:proofErr w:type="spellStart"/>
      <w:r w:rsidRPr="008D3B12">
        <w:t>unnecessary</w:t>
      </w:r>
      <w:proofErr w:type="spellEnd"/>
      <w:r w:rsidRPr="008D3B12">
        <w:t xml:space="preserve"> </w:t>
      </w:r>
      <w:proofErr w:type="spellStart"/>
      <w:r w:rsidRPr="008D3B12">
        <w:t>access</w:t>
      </w:r>
      <w:proofErr w:type="spellEnd"/>
      <w:r w:rsidRPr="008D3B12">
        <w:t>.</w:t>
      </w:r>
    </w:p>
    <w:p w14:paraId="55D19DA7" w14:textId="77777777" w:rsidR="008D3B12" w:rsidRPr="008D3B12" w:rsidRDefault="008D3B12" w:rsidP="008D3B12">
      <w:pPr>
        <w:pStyle w:val="04Cuerpodetexto"/>
        <w:numPr>
          <w:ilvl w:val="0"/>
          <w:numId w:val="60"/>
        </w:numPr>
        <w:jc w:val="both"/>
        <w:rPr>
          <w:lang w:val="en-US"/>
        </w:rPr>
      </w:pPr>
      <w:r w:rsidRPr="008D3B12">
        <w:rPr>
          <w:lang w:val="en-US"/>
        </w:rPr>
        <w:t>Enforcement of strict security policies.</w:t>
      </w:r>
    </w:p>
    <w:p w14:paraId="6599F592" w14:textId="77777777" w:rsidR="008D3B12" w:rsidRPr="008D3B12" w:rsidRDefault="008D3B12" w:rsidP="008D3B12">
      <w:pPr>
        <w:pStyle w:val="04Cuerpodetexto"/>
        <w:jc w:val="both"/>
      </w:pPr>
      <w:r w:rsidRPr="008D3B12">
        <w:rPr>
          <w:b/>
        </w:rPr>
        <w:t>Security:</w:t>
      </w:r>
    </w:p>
    <w:p w14:paraId="5E6EBD13" w14:textId="77777777" w:rsidR="008D3B12" w:rsidRPr="008D3B12" w:rsidRDefault="008D3B12" w:rsidP="008D3B12">
      <w:pPr>
        <w:pStyle w:val="04Cuerpodetexto"/>
        <w:numPr>
          <w:ilvl w:val="0"/>
          <w:numId w:val="61"/>
        </w:numPr>
        <w:jc w:val="both"/>
        <w:rPr>
          <w:lang w:val="en-US"/>
        </w:rPr>
      </w:pPr>
      <w:r w:rsidRPr="008D3B12">
        <w:rPr>
          <w:lang w:val="en-US"/>
        </w:rPr>
        <w:t>Use of fail2ban to mitigate brute force attacks.</w:t>
      </w:r>
    </w:p>
    <w:p w14:paraId="59587657" w14:textId="77777777" w:rsidR="008D3B12" w:rsidRPr="008D3B12" w:rsidRDefault="008D3B12" w:rsidP="008D3B12">
      <w:pPr>
        <w:pStyle w:val="04Cuerpodetexto"/>
        <w:numPr>
          <w:ilvl w:val="0"/>
          <w:numId w:val="61"/>
        </w:numPr>
        <w:jc w:val="both"/>
        <w:rPr>
          <w:lang w:val="en-US"/>
        </w:rPr>
      </w:pPr>
      <w:r w:rsidRPr="008D3B12">
        <w:rPr>
          <w:lang w:val="en-US"/>
        </w:rPr>
        <w:t>Disabling unnecessary services to reduce the attack surface.</w:t>
      </w:r>
    </w:p>
    <w:p w14:paraId="31C0CBC9" w14:textId="77777777" w:rsidR="008D3B12" w:rsidRPr="008D3B12" w:rsidRDefault="008D3B12" w:rsidP="008D3B12">
      <w:pPr>
        <w:pStyle w:val="04Cuerpodetexto"/>
        <w:jc w:val="both"/>
        <w:rPr>
          <w:lang w:val="en-US"/>
        </w:rPr>
      </w:pPr>
      <w:proofErr w:type="gramStart"/>
      <w:r w:rsidRPr="008D3B12">
        <w:rPr>
          <w:b/>
          <w:lang w:val="en-US"/>
        </w:rPr>
        <w:t>Code Example</w:t>
      </w:r>
      <w:proofErr w:type="gramEnd"/>
      <w:r w:rsidRPr="008D3B12">
        <w:rPr>
          <w:b/>
          <w:lang w:val="en-US"/>
        </w:rPr>
        <w:t>:</w:t>
      </w:r>
    </w:p>
    <w:p w14:paraId="130B356C" w14:textId="77777777" w:rsidR="004E1FDB" w:rsidRPr="004E1FDB" w:rsidRDefault="004E1FDB" w:rsidP="004E1FDB">
      <w:pPr>
        <w:pStyle w:val="output"/>
      </w:pPr>
      <w:r w:rsidRPr="004E1FDB">
        <w:t>- name: Disable SSH root login</w:t>
      </w:r>
    </w:p>
    <w:p w14:paraId="300D1E17" w14:textId="77777777" w:rsidR="004E1FDB" w:rsidRPr="004E1FDB" w:rsidRDefault="004E1FDB" w:rsidP="004E1FDB">
      <w:pPr>
        <w:pStyle w:val="output"/>
      </w:pPr>
      <w:r w:rsidRPr="004E1FDB">
        <w:t xml:space="preserve">  </w:t>
      </w:r>
      <w:proofErr w:type="spellStart"/>
      <w:r w:rsidRPr="004E1FDB">
        <w:t>lineinfile</w:t>
      </w:r>
      <w:proofErr w:type="spellEnd"/>
      <w:r w:rsidRPr="004E1FDB">
        <w:t>:</w:t>
      </w:r>
    </w:p>
    <w:p w14:paraId="0248387E" w14:textId="77777777" w:rsidR="004E1FDB" w:rsidRPr="004E1FDB" w:rsidRDefault="004E1FDB" w:rsidP="004E1FDB">
      <w:pPr>
        <w:pStyle w:val="output"/>
      </w:pPr>
      <w:r w:rsidRPr="004E1FDB">
        <w:t xml:space="preserve">    path: /</w:t>
      </w:r>
      <w:proofErr w:type="spellStart"/>
      <w:r w:rsidRPr="004E1FDB">
        <w:t>etc</w:t>
      </w:r>
      <w:proofErr w:type="spellEnd"/>
      <w:r w:rsidRPr="004E1FDB">
        <w:t>/ssh/</w:t>
      </w:r>
      <w:proofErr w:type="spellStart"/>
      <w:r w:rsidRPr="004E1FDB">
        <w:t>sshd_config</w:t>
      </w:r>
      <w:proofErr w:type="spellEnd"/>
    </w:p>
    <w:p w14:paraId="27ABEEF9" w14:textId="77777777" w:rsidR="004E1FDB" w:rsidRPr="004E1FDB" w:rsidRDefault="004E1FDB" w:rsidP="004E1FDB">
      <w:pPr>
        <w:pStyle w:val="output"/>
      </w:pPr>
      <w:r w:rsidRPr="004E1FDB">
        <w:lastRenderedPageBreak/>
        <w:t xml:space="preserve">    </w:t>
      </w:r>
      <w:proofErr w:type="spellStart"/>
      <w:r w:rsidRPr="004E1FDB">
        <w:t>regexp</w:t>
      </w:r>
      <w:proofErr w:type="spellEnd"/>
      <w:r w:rsidRPr="004E1FDB">
        <w:t>: '^</w:t>
      </w:r>
      <w:proofErr w:type="spellStart"/>
      <w:r w:rsidRPr="004E1FDB">
        <w:t>PermitRootLogin</w:t>
      </w:r>
      <w:proofErr w:type="spellEnd"/>
      <w:r w:rsidRPr="004E1FDB">
        <w:t>'</w:t>
      </w:r>
    </w:p>
    <w:p w14:paraId="49B1DC11" w14:textId="09FB9EF4" w:rsidR="00684431" w:rsidRPr="004E1FDB" w:rsidRDefault="004E1FDB" w:rsidP="004E1FDB">
      <w:pPr>
        <w:pStyle w:val="output"/>
      </w:pPr>
      <w:r w:rsidRPr="004E1FDB">
        <w:t xml:space="preserve">    line: '</w:t>
      </w:r>
      <w:proofErr w:type="spellStart"/>
      <w:r w:rsidRPr="004E1FDB">
        <w:t>PermitRootLogin</w:t>
      </w:r>
      <w:proofErr w:type="spellEnd"/>
      <w:r w:rsidRPr="004E1FDB">
        <w:t xml:space="preserve"> no'</w:t>
      </w:r>
    </w:p>
    <w:p w14:paraId="06F56AFC" w14:textId="3E377239" w:rsidR="00684431" w:rsidRDefault="00CD2120" w:rsidP="00684431">
      <w:pPr>
        <w:pStyle w:val="01Subttulo"/>
      </w:pPr>
      <w:bookmarkStart w:id="6" w:name="_Toc190872900"/>
      <w:proofErr w:type="spellStart"/>
      <w:r>
        <w:t>hardening_nats</w:t>
      </w:r>
      <w:bookmarkEnd w:id="6"/>
      <w:proofErr w:type="spellEnd"/>
    </w:p>
    <w:p w14:paraId="0019D2EE" w14:textId="77777777" w:rsidR="00CD2120" w:rsidRPr="00CD2120" w:rsidRDefault="00CD2120" w:rsidP="00CD2120">
      <w:pPr>
        <w:pStyle w:val="04Cuerpodetexto"/>
        <w:jc w:val="both"/>
        <w:rPr>
          <w:lang w:val="en-US"/>
        </w:rPr>
      </w:pPr>
      <w:r w:rsidRPr="00CD2120">
        <w:rPr>
          <w:lang w:val="en-US"/>
        </w:rPr>
        <w:t>Applies security configurations for NATS servers, ensuring secure communication and authentication.</w:t>
      </w:r>
    </w:p>
    <w:p w14:paraId="79BDB38C" w14:textId="77777777" w:rsidR="00CD2120" w:rsidRPr="00CD2120" w:rsidRDefault="00CD2120" w:rsidP="00CD2120">
      <w:pPr>
        <w:pStyle w:val="04Cuerpodetexto"/>
        <w:jc w:val="both"/>
      </w:pPr>
      <w:proofErr w:type="spellStart"/>
      <w:r w:rsidRPr="00CD2120">
        <w:rPr>
          <w:b/>
        </w:rPr>
        <w:t>Automation</w:t>
      </w:r>
      <w:proofErr w:type="spellEnd"/>
      <w:r w:rsidRPr="00CD2120">
        <w:rPr>
          <w:b/>
        </w:rPr>
        <w:t>:</w:t>
      </w:r>
    </w:p>
    <w:p w14:paraId="7D9DFFD0" w14:textId="77777777" w:rsidR="00CD2120" w:rsidRPr="00CD2120" w:rsidRDefault="00CD2120" w:rsidP="00CD2120">
      <w:pPr>
        <w:pStyle w:val="04Cuerpodetexto"/>
        <w:numPr>
          <w:ilvl w:val="0"/>
          <w:numId w:val="62"/>
        </w:numPr>
        <w:jc w:val="both"/>
        <w:rPr>
          <w:lang w:val="en-US"/>
        </w:rPr>
      </w:pPr>
      <w:r w:rsidRPr="00CD2120">
        <w:rPr>
          <w:lang w:val="en-US"/>
        </w:rPr>
        <w:t>Secure configuration of permissions and users.</w:t>
      </w:r>
    </w:p>
    <w:p w14:paraId="316BC314" w14:textId="77777777" w:rsidR="00CD2120" w:rsidRPr="00CD2120" w:rsidRDefault="00CD2120" w:rsidP="00CD2120">
      <w:pPr>
        <w:pStyle w:val="04Cuerpodetexto"/>
        <w:numPr>
          <w:ilvl w:val="0"/>
          <w:numId w:val="62"/>
        </w:numPr>
        <w:jc w:val="both"/>
        <w:rPr>
          <w:lang w:val="en-US"/>
        </w:rPr>
      </w:pPr>
      <w:r w:rsidRPr="00CD2120">
        <w:rPr>
          <w:lang w:val="en-US"/>
        </w:rPr>
        <w:t>Implementation of token-based authentication.</w:t>
      </w:r>
    </w:p>
    <w:p w14:paraId="0E279B21" w14:textId="77777777" w:rsidR="00CD2120" w:rsidRPr="00CD2120" w:rsidRDefault="00CD2120" w:rsidP="00CD2120">
      <w:pPr>
        <w:pStyle w:val="04Cuerpodetexto"/>
        <w:numPr>
          <w:ilvl w:val="0"/>
          <w:numId w:val="62"/>
        </w:numPr>
        <w:jc w:val="both"/>
      </w:pPr>
      <w:proofErr w:type="spellStart"/>
      <w:r w:rsidRPr="00CD2120">
        <w:t>Encryption</w:t>
      </w:r>
      <w:proofErr w:type="spellEnd"/>
      <w:r w:rsidRPr="00CD2120">
        <w:t xml:space="preserve"> </w:t>
      </w:r>
      <w:proofErr w:type="spellStart"/>
      <w:r w:rsidRPr="00CD2120">
        <w:t>of</w:t>
      </w:r>
      <w:proofErr w:type="spellEnd"/>
      <w:r w:rsidRPr="00CD2120">
        <w:t xml:space="preserve"> NATS </w:t>
      </w:r>
      <w:proofErr w:type="spellStart"/>
      <w:r w:rsidRPr="00CD2120">
        <w:t>connections</w:t>
      </w:r>
      <w:proofErr w:type="spellEnd"/>
      <w:r w:rsidRPr="00CD2120">
        <w:t>.</w:t>
      </w:r>
    </w:p>
    <w:p w14:paraId="2076F1B2" w14:textId="77777777" w:rsidR="00CD2120" w:rsidRPr="00CD2120" w:rsidRDefault="00CD2120" w:rsidP="00CD2120">
      <w:pPr>
        <w:pStyle w:val="04Cuerpodetexto"/>
        <w:jc w:val="both"/>
      </w:pPr>
      <w:r w:rsidRPr="00CD2120">
        <w:rPr>
          <w:b/>
        </w:rPr>
        <w:t>Security:</w:t>
      </w:r>
    </w:p>
    <w:p w14:paraId="0E22EFB1" w14:textId="77777777" w:rsidR="00CD2120" w:rsidRPr="00CD2120" w:rsidRDefault="00CD2120" w:rsidP="00CD2120">
      <w:pPr>
        <w:pStyle w:val="04Cuerpodetexto"/>
        <w:numPr>
          <w:ilvl w:val="0"/>
          <w:numId w:val="63"/>
        </w:numPr>
        <w:jc w:val="both"/>
        <w:rPr>
          <w:lang w:val="en-US"/>
        </w:rPr>
      </w:pPr>
      <w:r w:rsidRPr="00CD2120">
        <w:rPr>
          <w:lang w:val="en-US"/>
        </w:rPr>
        <w:t>Use of TLS to protect communication.</w:t>
      </w:r>
    </w:p>
    <w:p w14:paraId="6D520B5A" w14:textId="77777777" w:rsidR="00CD2120" w:rsidRPr="00CD2120" w:rsidRDefault="00CD2120" w:rsidP="00CD2120">
      <w:pPr>
        <w:pStyle w:val="04Cuerpodetexto"/>
        <w:numPr>
          <w:ilvl w:val="0"/>
          <w:numId w:val="63"/>
        </w:numPr>
        <w:jc w:val="both"/>
        <w:rPr>
          <w:lang w:val="en-US"/>
        </w:rPr>
      </w:pPr>
      <w:r w:rsidRPr="00CD2120">
        <w:rPr>
          <w:lang w:val="en-US"/>
        </w:rPr>
        <w:t xml:space="preserve">Logging and </w:t>
      </w:r>
      <w:proofErr w:type="gramStart"/>
      <w:r w:rsidRPr="00CD2120">
        <w:rPr>
          <w:lang w:val="en-US"/>
        </w:rPr>
        <w:t>auditing of</w:t>
      </w:r>
      <w:proofErr w:type="gramEnd"/>
      <w:r w:rsidRPr="00CD2120">
        <w:rPr>
          <w:lang w:val="en-US"/>
        </w:rPr>
        <w:t xml:space="preserve"> connections to track suspicious activity.</w:t>
      </w:r>
    </w:p>
    <w:p w14:paraId="7F8A626B" w14:textId="77777777" w:rsidR="00CD2120" w:rsidRPr="00CD2120" w:rsidRDefault="00CD2120" w:rsidP="00CD2120">
      <w:pPr>
        <w:pStyle w:val="04Cuerpodetexto"/>
        <w:jc w:val="both"/>
        <w:rPr>
          <w:lang w:val="en-US"/>
        </w:rPr>
      </w:pPr>
      <w:proofErr w:type="gramStart"/>
      <w:r w:rsidRPr="00CD2120">
        <w:rPr>
          <w:b/>
          <w:lang w:val="en-US"/>
        </w:rPr>
        <w:t>Code Example</w:t>
      </w:r>
      <w:proofErr w:type="gramEnd"/>
      <w:r w:rsidRPr="00CD2120">
        <w:rPr>
          <w:b/>
          <w:lang w:val="en-US"/>
        </w:rPr>
        <w:t>:</w:t>
      </w:r>
    </w:p>
    <w:p w14:paraId="30F2FB34" w14:textId="77777777" w:rsidR="00CD2120" w:rsidRPr="00CD2120" w:rsidRDefault="00CD2120" w:rsidP="00CD2120">
      <w:pPr>
        <w:pStyle w:val="output"/>
      </w:pPr>
      <w:r w:rsidRPr="00CD2120">
        <w:t>- name: Configure encryption in NATS</w:t>
      </w:r>
    </w:p>
    <w:p w14:paraId="749BB9A7" w14:textId="77777777" w:rsidR="00CD2120" w:rsidRPr="00CD2120" w:rsidRDefault="00CD2120" w:rsidP="00CD2120">
      <w:pPr>
        <w:pStyle w:val="output"/>
      </w:pPr>
      <w:r w:rsidRPr="00CD2120">
        <w:t xml:space="preserve">  </w:t>
      </w:r>
      <w:proofErr w:type="spellStart"/>
      <w:r w:rsidRPr="00CD2120">
        <w:t>lineinfile</w:t>
      </w:r>
      <w:proofErr w:type="spellEnd"/>
      <w:r w:rsidRPr="00CD2120">
        <w:t>:</w:t>
      </w:r>
    </w:p>
    <w:p w14:paraId="152E2B9D" w14:textId="77777777" w:rsidR="00CD2120" w:rsidRPr="00CD2120" w:rsidRDefault="00CD2120" w:rsidP="00CD2120">
      <w:pPr>
        <w:pStyle w:val="output"/>
      </w:pPr>
      <w:r w:rsidRPr="00CD2120">
        <w:t xml:space="preserve">    path: /</w:t>
      </w:r>
      <w:proofErr w:type="spellStart"/>
      <w:r w:rsidRPr="00CD2120">
        <w:t>etc</w:t>
      </w:r>
      <w:proofErr w:type="spellEnd"/>
      <w:r w:rsidRPr="00CD2120">
        <w:t>/</w:t>
      </w:r>
      <w:proofErr w:type="spellStart"/>
      <w:r w:rsidRPr="00CD2120">
        <w:t>nats-server.conf</w:t>
      </w:r>
      <w:proofErr w:type="spellEnd"/>
    </w:p>
    <w:p w14:paraId="49DCA785" w14:textId="274BE7E6" w:rsidR="00684431" w:rsidRPr="00CD2120" w:rsidRDefault="00CD2120" w:rsidP="00CD2120">
      <w:pPr>
        <w:pStyle w:val="output"/>
      </w:pPr>
      <w:r w:rsidRPr="00CD2120">
        <w:t xml:space="preserve">    line: '</w:t>
      </w:r>
      <w:proofErr w:type="spellStart"/>
      <w:r w:rsidRPr="00CD2120">
        <w:t>tls</w:t>
      </w:r>
      <w:proofErr w:type="spellEnd"/>
      <w:r w:rsidRPr="00CD2120">
        <w:t xml:space="preserve">: </w:t>
      </w:r>
      <w:proofErr w:type="gramStart"/>
      <w:r w:rsidRPr="00CD2120">
        <w:t xml:space="preserve">{ </w:t>
      </w:r>
      <w:proofErr w:type="spellStart"/>
      <w:r w:rsidRPr="00CD2120">
        <w:t>cert</w:t>
      </w:r>
      <w:proofErr w:type="gramEnd"/>
      <w:r w:rsidRPr="00CD2120">
        <w:t>_file</w:t>
      </w:r>
      <w:proofErr w:type="spellEnd"/>
      <w:r w:rsidRPr="00CD2120">
        <w:t>: "/</w:t>
      </w:r>
      <w:proofErr w:type="spellStart"/>
      <w:r w:rsidRPr="00CD2120">
        <w:t>etc</w:t>
      </w:r>
      <w:proofErr w:type="spellEnd"/>
      <w:r w:rsidRPr="00CD2120">
        <w:t>/</w:t>
      </w:r>
      <w:proofErr w:type="spellStart"/>
      <w:r w:rsidRPr="00CD2120">
        <w:t>nats</w:t>
      </w:r>
      <w:proofErr w:type="spellEnd"/>
      <w:r w:rsidRPr="00CD2120">
        <w:t>/</w:t>
      </w:r>
      <w:proofErr w:type="spellStart"/>
      <w:r w:rsidRPr="00CD2120">
        <w:t>cert.pem</w:t>
      </w:r>
      <w:proofErr w:type="spellEnd"/>
      <w:r w:rsidRPr="00CD2120">
        <w:t xml:space="preserve">", </w:t>
      </w:r>
      <w:proofErr w:type="spellStart"/>
      <w:r w:rsidRPr="00CD2120">
        <w:t>key_file</w:t>
      </w:r>
      <w:proofErr w:type="spellEnd"/>
      <w:r w:rsidRPr="00CD2120">
        <w:t>: "/</w:t>
      </w:r>
      <w:proofErr w:type="spellStart"/>
      <w:r w:rsidRPr="00CD2120">
        <w:t>etc</w:t>
      </w:r>
      <w:proofErr w:type="spellEnd"/>
      <w:r w:rsidRPr="00CD2120">
        <w:t>/</w:t>
      </w:r>
      <w:proofErr w:type="spellStart"/>
      <w:r w:rsidRPr="00CD2120">
        <w:t>nats</w:t>
      </w:r>
      <w:proofErr w:type="spellEnd"/>
      <w:r w:rsidRPr="00CD2120">
        <w:t>/</w:t>
      </w:r>
      <w:proofErr w:type="spellStart"/>
      <w:r w:rsidRPr="00CD2120">
        <w:t>key.pem</w:t>
      </w:r>
      <w:proofErr w:type="spellEnd"/>
      <w:proofErr w:type="gramStart"/>
      <w:r w:rsidRPr="00CD2120">
        <w:t>" }</w:t>
      </w:r>
      <w:proofErr w:type="gramEnd"/>
      <w:r w:rsidRPr="00CD2120">
        <w:t>'</w:t>
      </w:r>
    </w:p>
    <w:p w14:paraId="76DF7935" w14:textId="51B829AD" w:rsidR="00684431" w:rsidRDefault="005E470F" w:rsidP="00D27D2A">
      <w:pPr>
        <w:pStyle w:val="01Subttulo"/>
      </w:pPr>
      <w:bookmarkStart w:id="7" w:name="_Toc190872901"/>
      <w:proofErr w:type="spellStart"/>
      <w:r>
        <w:t>security_patches</w:t>
      </w:r>
      <w:bookmarkEnd w:id="7"/>
      <w:proofErr w:type="spellEnd"/>
    </w:p>
    <w:p w14:paraId="09A0A367" w14:textId="77777777" w:rsidR="005E470F" w:rsidRPr="005E470F" w:rsidRDefault="005E470F" w:rsidP="005E470F">
      <w:pPr>
        <w:pStyle w:val="04Cuerpodetexto"/>
        <w:jc w:val="both"/>
        <w:rPr>
          <w:lang w:val="en-US"/>
        </w:rPr>
      </w:pPr>
      <w:proofErr w:type="gramStart"/>
      <w:r w:rsidRPr="005E470F">
        <w:rPr>
          <w:lang w:val="en-US"/>
        </w:rPr>
        <w:t>Ensures</w:t>
      </w:r>
      <w:proofErr w:type="gramEnd"/>
      <w:r w:rsidRPr="005E470F">
        <w:rPr>
          <w:lang w:val="en-US"/>
        </w:rPr>
        <w:t xml:space="preserve"> that servers are updated with the latest security patches.</w:t>
      </w:r>
    </w:p>
    <w:p w14:paraId="72A95073" w14:textId="77777777" w:rsidR="005E470F" w:rsidRPr="005E470F" w:rsidRDefault="005E470F" w:rsidP="005E470F">
      <w:pPr>
        <w:pStyle w:val="04Cuerpodetexto"/>
        <w:jc w:val="both"/>
      </w:pPr>
      <w:proofErr w:type="spellStart"/>
      <w:r w:rsidRPr="005E470F">
        <w:rPr>
          <w:b/>
        </w:rPr>
        <w:t>Automation</w:t>
      </w:r>
      <w:proofErr w:type="spellEnd"/>
      <w:r w:rsidRPr="005E470F">
        <w:rPr>
          <w:b/>
        </w:rPr>
        <w:t>:</w:t>
      </w:r>
    </w:p>
    <w:p w14:paraId="64804828" w14:textId="77777777" w:rsidR="005E470F" w:rsidRPr="005E470F" w:rsidRDefault="005E470F" w:rsidP="005E470F">
      <w:pPr>
        <w:pStyle w:val="04Cuerpodetexto"/>
        <w:numPr>
          <w:ilvl w:val="0"/>
          <w:numId w:val="64"/>
        </w:numPr>
        <w:jc w:val="both"/>
      </w:pPr>
      <w:proofErr w:type="spellStart"/>
      <w:r w:rsidRPr="005E470F">
        <w:t>Identification</w:t>
      </w:r>
      <w:proofErr w:type="spellEnd"/>
      <w:r w:rsidRPr="005E470F">
        <w:t xml:space="preserve"> </w:t>
      </w:r>
      <w:proofErr w:type="spellStart"/>
      <w:r w:rsidRPr="005E470F">
        <w:t>of</w:t>
      </w:r>
      <w:proofErr w:type="spellEnd"/>
      <w:r w:rsidRPr="005E470F">
        <w:t xml:space="preserve"> </w:t>
      </w:r>
      <w:proofErr w:type="spellStart"/>
      <w:r w:rsidRPr="005E470F">
        <w:t>critical</w:t>
      </w:r>
      <w:proofErr w:type="spellEnd"/>
      <w:r w:rsidRPr="005E470F">
        <w:t xml:space="preserve"> </w:t>
      </w:r>
      <w:proofErr w:type="spellStart"/>
      <w:r w:rsidRPr="005E470F">
        <w:t>updates</w:t>
      </w:r>
      <w:proofErr w:type="spellEnd"/>
      <w:r w:rsidRPr="005E470F">
        <w:t>.</w:t>
      </w:r>
    </w:p>
    <w:p w14:paraId="285D1474" w14:textId="77777777" w:rsidR="005E470F" w:rsidRPr="005E470F" w:rsidRDefault="005E470F" w:rsidP="005E470F">
      <w:pPr>
        <w:pStyle w:val="04Cuerpodetexto"/>
        <w:numPr>
          <w:ilvl w:val="0"/>
          <w:numId w:val="64"/>
        </w:numPr>
        <w:jc w:val="both"/>
        <w:rPr>
          <w:lang w:val="en-US"/>
        </w:rPr>
      </w:pPr>
      <w:r w:rsidRPr="005E470F">
        <w:rPr>
          <w:lang w:val="en-US"/>
        </w:rPr>
        <w:t>Application of patches from verified sources.</w:t>
      </w:r>
    </w:p>
    <w:p w14:paraId="15E66B87" w14:textId="77777777" w:rsidR="005E470F" w:rsidRPr="005E470F" w:rsidRDefault="005E470F" w:rsidP="005E470F">
      <w:pPr>
        <w:pStyle w:val="04Cuerpodetexto"/>
        <w:numPr>
          <w:ilvl w:val="0"/>
          <w:numId w:val="64"/>
        </w:numPr>
        <w:jc w:val="both"/>
      </w:pPr>
      <w:proofErr w:type="spellStart"/>
      <w:r w:rsidRPr="005E470F">
        <w:t>System</w:t>
      </w:r>
      <w:proofErr w:type="spellEnd"/>
      <w:r w:rsidRPr="005E470F">
        <w:t xml:space="preserve"> </w:t>
      </w:r>
      <w:proofErr w:type="spellStart"/>
      <w:r w:rsidRPr="005E470F">
        <w:t>validation</w:t>
      </w:r>
      <w:proofErr w:type="spellEnd"/>
      <w:r w:rsidRPr="005E470F">
        <w:t xml:space="preserve"> </w:t>
      </w:r>
      <w:proofErr w:type="spellStart"/>
      <w:r w:rsidRPr="005E470F">
        <w:t>post-update</w:t>
      </w:r>
      <w:proofErr w:type="spellEnd"/>
      <w:r w:rsidRPr="005E470F">
        <w:t>.</w:t>
      </w:r>
    </w:p>
    <w:p w14:paraId="43B7D529" w14:textId="77777777" w:rsidR="005E470F" w:rsidRPr="005E470F" w:rsidRDefault="005E470F" w:rsidP="005E470F">
      <w:pPr>
        <w:pStyle w:val="04Cuerpodetexto"/>
        <w:jc w:val="both"/>
      </w:pPr>
      <w:r w:rsidRPr="005E470F">
        <w:rPr>
          <w:b/>
        </w:rPr>
        <w:t>Security:</w:t>
      </w:r>
    </w:p>
    <w:p w14:paraId="7E796BCB" w14:textId="77777777" w:rsidR="005E470F" w:rsidRPr="005E470F" w:rsidRDefault="005E470F" w:rsidP="005E470F">
      <w:pPr>
        <w:pStyle w:val="04Cuerpodetexto"/>
        <w:numPr>
          <w:ilvl w:val="0"/>
          <w:numId w:val="65"/>
        </w:numPr>
        <w:jc w:val="both"/>
        <w:rPr>
          <w:lang w:val="en-US"/>
        </w:rPr>
      </w:pPr>
      <w:r w:rsidRPr="005E470F">
        <w:rPr>
          <w:lang w:val="en-US"/>
        </w:rPr>
        <w:t>Installation of patches only from official repositories.</w:t>
      </w:r>
    </w:p>
    <w:p w14:paraId="13294C26" w14:textId="77777777" w:rsidR="005E470F" w:rsidRPr="005E470F" w:rsidRDefault="005E470F" w:rsidP="005E470F">
      <w:pPr>
        <w:pStyle w:val="04Cuerpodetexto"/>
        <w:numPr>
          <w:ilvl w:val="0"/>
          <w:numId w:val="65"/>
        </w:numPr>
        <w:jc w:val="both"/>
        <w:rPr>
          <w:lang w:val="en-US"/>
        </w:rPr>
      </w:pPr>
      <w:r w:rsidRPr="005E470F">
        <w:rPr>
          <w:lang w:val="en-US"/>
        </w:rPr>
        <w:t>Creation of snapshots before applying critical changes.</w:t>
      </w:r>
    </w:p>
    <w:p w14:paraId="325B1BF5" w14:textId="77777777" w:rsidR="005E470F" w:rsidRPr="005E470F" w:rsidRDefault="005E470F" w:rsidP="005E470F">
      <w:pPr>
        <w:pStyle w:val="04Cuerpodetexto"/>
        <w:jc w:val="both"/>
        <w:rPr>
          <w:lang w:val="en-US"/>
        </w:rPr>
      </w:pPr>
      <w:proofErr w:type="gramStart"/>
      <w:r w:rsidRPr="005E470F">
        <w:rPr>
          <w:b/>
          <w:lang w:val="en-US"/>
        </w:rPr>
        <w:t>Code Example</w:t>
      </w:r>
      <w:proofErr w:type="gramEnd"/>
      <w:r w:rsidRPr="005E470F">
        <w:rPr>
          <w:b/>
          <w:lang w:val="en-US"/>
        </w:rPr>
        <w:t>:</w:t>
      </w:r>
    </w:p>
    <w:p w14:paraId="6DEA52A1" w14:textId="77777777" w:rsidR="005E470F" w:rsidRPr="005E470F" w:rsidRDefault="005E470F" w:rsidP="005E470F">
      <w:pPr>
        <w:pStyle w:val="output"/>
      </w:pPr>
      <w:r w:rsidRPr="005E470F">
        <w:t>- name: Apply security updates</w:t>
      </w:r>
    </w:p>
    <w:p w14:paraId="5170CFF1" w14:textId="77777777" w:rsidR="005E470F" w:rsidRPr="005E470F" w:rsidRDefault="005E470F" w:rsidP="005E470F">
      <w:pPr>
        <w:pStyle w:val="output"/>
      </w:pPr>
      <w:r w:rsidRPr="005E470F">
        <w:t xml:space="preserve">  yum:</w:t>
      </w:r>
    </w:p>
    <w:p w14:paraId="6FE6284A" w14:textId="77777777" w:rsidR="005E470F" w:rsidRPr="005E470F" w:rsidRDefault="005E470F" w:rsidP="005E470F">
      <w:pPr>
        <w:pStyle w:val="output"/>
      </w:pPr>
      <w:r w:rsidRPr="005E470F">
        <w:t xml:space="preserve">    name: '*'</w:t>
      </w:r>
    </w:p>
    <w:p w14:paraId="6BA4939E" w14:textId="77777777" w:rsidR="005E470F" w:rsidRPr="005E470F" w:rsidRDefault="005E470F" w:rsidP="005E470F">
      <w:pPr>
        <w:pStyle w:val="output"/>
      </w:pPr>
      <w:r w:rsidRPr="005E470F">
        <w:t xml:space="preserve">    state: latest</w:t>
      </w:r>
    </w:p>
    <w:p w14:paraId="33BCE884" w14:textId="23C0149A" w:rsidR="00684431" w:rsidRPr="00FA1A69" w:rsidRDefault="005E470F" w:rsidP="005E470F">
      <w:pPr>
        <w:pStyle w:val="output"/>
      </w:pPr>
      <w:r w:rsidRPr="005E470F">
        <w:t xml:space="preserve">    security: yes</w:t>
      </w:r>
    </w:p>
    <w:p w14:paraId="01F2E515" w14:textId="77777777" w:rsidR="00FB0DF3" w:rsidRPr="006C5683" w:rsidRDefault="00FB0DF3" w:rsidP="00C06B8D">
      <w:pPr>
        <w:pStyle w:val="04Cuerpodetexto"/>
        <w:jc w:val="both"/>
      </w:pPr>
    </w:p>
    <w:p w14:paraId="4D62A7B1" w14:textId="77777777" w:rsidR="004D408F" w:rsidRPr="006C5683" w:rsidRDefault="004D408F" w:rsidP="00BB06E0">
      <w:pPr>
        <w:pStyle w:val="04Cuerpodetexto"/>
        <w:jc w:val="both"/>
        <w:rPr>
          <w:color w:val="004254" w:themeColor="text1"/>
        </w:rPr>
      </w:pPr>
    </w:p>
    <w:p w14:paraId="5CC7FCC1" w14:textId="77777777" w:rsidR="004D408F" w:rsidRPr="006C5683" w:rsidRDefault="004D408F" w:rsidP="00D37DE4">
      <w:pPr>
        <w:pStyle w:val="04Cuerpodetexto"/>
        <w:rPr>
          <w:color w:val="004254" w:themeColor="text1"/>
        </w:rPr>
        <w:sectPr w:rsidR="004D408F" w:rsidRPr="006C5683" w:rsidSect="00E37B86">
          <w:headerReference w:type="default" r:id="rId16"/>
          <w:footerReference w:type="default" r:id="rId17"/>
          <w:pgSz w:w="11906" w:h="16838"/>
          <w:pgMar w:top="1542" w:right="1276" w:bottom="1542" w:left="1276" w:header="737" w:footer="737" w:gutter="0"/>
          <w:pgNumType w:start="1"/>
          <w:cols w:space="708"/>
          <w:docGrid w:linePitch="360"/>
        </w:sectPr>
      </w:pPr>
    </w:p>
    <w:p w14:paraId="330D85C1" w14:textId="77777777" w:rsidR="003859FC" w:rsidRPr="006C5683" w:rsidRDefault="003859FC" w:rsidP="003859FC">
      <w:pPr>
        <w:tabs>
          <w:tab w:val="left" w:pos="1848"/>
        </w:tabs>
      </w:pPr>
    </w:p>
    <w:p w14:paraId="28D0FC48" w14:textId="77777777" w:rsidR="000D380B" w:rsidRPr="006C5683" w:rsidRDefault="000D380B" w:rsidP="003859FC">
      <w:pPr>
        <w:sectPr w:rsidR="000D380B" w:rsidRPr="006C5683" w:rsidSect="00E37B86">
          <w:headerReference w:type="default" r:id="rId18"/>
          <w:footerReference w:type="default" r:id="rId19"/>
          <w:pgSz w:w="11906" w:h="16838"/>
          <w:pgMar w:top="851" w:right="851" w:bottom="851" w:left="851" w:header="340" w:footer="283" w:gutter="0"/>
          <w:pgNumType w:start="1"/>
          <w:cols w:space="708"/>
          <w:docGrid w:linePitch="360"/>
        </w:sectPr>
      </w:pPr>
    </w:p>
    <w:p w14:paraId="746B0E59" w14:textId="62403C84" w:rsidR="003859FC" w:rsidRPr="003859FC" w:rsidRDefault="008812A5" w:rsidP="00E5551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FE6E79" wp14:editId="0DE10030">
                <wp:simplePos x="0" y="0"/>
                <wp:positionH relativeFrom="column">
                  <wp:posOffset>635</wp:posOffset>
                </wp:positionH>
                <wp:positionV relativeFrom="paragraph">
                  <wp:posOffset>4547870</wp:posOffset>
                </wp:positionV>
                <wp:extent cx="2196211" cy="1313510"/>
                <wp:effectExtent l="0" t="0" r="0" b="127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211" cy="1313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F092E" w14:textId="77777777" w:rsidR="00E446A1" w:rsidRPr="008812A5" w:rsidRDefault="00E446A1" w:rsidP="008812A5">
                            <w:pPr>
                              <w:pStyle w:val="04Cuerpodetexto"/>
                              <w:spacing w:after="0" w:line="260" w:lineRule="exact"/>
                              <w:rPr>
                                <w:color w:val="004254" w:themeColor="text1"/>
                              </w:rPr>
                            </w:pPr>
                            <w:r w:rsidRPr="008812A5">
                              <w:rPr>
                                <w:color w:val="004254" w:themeColor="text1"/>
                              </w:rPr>
                              <w:t>Avda. de Bruselas, 35</w:t>
                            </w:r>
                          </w:p>
                          <w:p w14:paraId="39301875" w14:textId="77777777" w:rsidR="00E446A1" w:rsidRPr="008812A5" w:rsidRDefault="00E446A1" w:rsidP="008812A5">
                            <w:pPr>
                              <w:pStyle w:val="04Cuerpodetexto"/>
                              <w:spacing w:after="0" w:line="260" w:lineRule="exact"/>
                              <w:rPr>
                                <w:color w:val="004254" w:themeColor="text1"/>
                              </w:rPr>
                            </w:pPr>
                            <w:r w:rsidRPr="008812A5">
                              <w:rPr>
                                <w:color w:val="004254" w:themeColor="text1"/>
                              </w:rPr>
                              <w:t>28018 Alcobendas</w:t>
                            </w:r>
                          </w:p>
                          <w:p w14:paraId="052705D1" w14:textId="77777777" w:rsidR="00E446A1" w:rsidRPr="008812A5" w:rsidRDefault="00E446A1" w:rsidP="008812A5">
                            <w:pPr>
                              <w:pStyle w:val="04Cuerpodetexto"/>
                              <w:spacing w:after="0" w:line="260" w:lineRule="exact"/>
                              <w:rPr>
                                <w:color w:val="004254" w:themeColor="text1"/>
                              </w:rPr>
                            </w:pPr>
                            <w:r w:rsidRPr="008812A5">
                              <w:rPr>
                                <w:color w:val="004254" w:themeColor="text1"/>
                              </w:rPr>
                              <w:t xml:space="preserve">Madrid, España </w:t>
                            </w:r>
                          </w:p>
                          <w:p w14:paraId="4516D713" w14:textId="77777777" w:rsidR="00E446A1" w:rsidRPr="008812A5" w:rsidRDefault="00E446A1" w:rsidP="008812A5">
                            <w:pPr>
                              <w:pStyle w:val="04Cuerpodetexto"/>
                              <w:spacing w:after="0" w:line="260" w:lineRule="exact"/>
                              <w:rPr>
                                <w:color w:val="004254" w:themeColor="text1"/>
                              </w:rPr>
                            </w:pPr>
                            <w:r w:rsidRPr="008812A5">
                              <w:rPr>
                                <w:color w:val="004254" w:themeColor="text1"/>
                              </w:rPr>
                              <w:t xml:space="preserve">T +34 </w:t>
                            </w:r>
                            <w:r w:rsidRPr="004248B6">
                              <w:rPr>
                                <w:color w:val="004254" w:themeColor="text1"/>
                              </w:rPr>
                              <w:t>914 805 000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2000" tIns="0" rIns="25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E6E79" id="Cuadro de texto 64" o:spid="_x0000_s1028" type="#_x0000_t202" style="position:absolute;margin-left:.05pt;margin-top:358.1pt;width:172.95pt;height:103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" filled="f" stroked="f" strokeweight=".5pt">
                <v:textbox inset="7mm,0,7mm,0">
                  <w:txbxContent>
                    <w:p w14:paraId="5D9F092E" w14:textId="77777777" w:rsidR="00E446A1" w:rsidRPr="008812A5" w:rsidRDefault="00E446A1" w:rsidP="008812A5">
                      <w:pPr>
                        <w:pStyle w:val="04Cuerpodetexto"/>
                        <w:spacing w:after="0" w:line="260" w:lineRule="exact"/>
                        <w:rPr>
                          <w:color w:val="004254" w:themeColor="text1"/>
                        </w:rPr>
                      </w:pPr>
                      <w:r w:rsidRPr="008812A5">
                        <w:rPr>
                          <w:color w:val="004254" w:themeColor="text1"/>
                        </w:rPr>
                        <w:t>Avda. de Bruselas, 35</w:t>
                      </w:r>
                    </w:p>
                    <w:p w14:paraId="39301875" w14:textId="77777777" w:rsidR="00E446A1" w:rsidRPr="008812A5" w:rsidRDefault="00E446A1" w:rsidP="008812A5">
                      <w:pPr>
                        <w:pStyle w:val="04Cuerpodetexto"/>
                        <w:spacing w:after="0" w:line="260" w:lineRule="exact"/>
                        <w:rPr>
                          <w:color w:val="004254" w:themeColor="text1"/>
                        </w:rPr>
                      </w:pPr>
                      <w:r w:rsidRPr="008812A5">
                        <w:rPr>
                          <w:color w:val="004254" w:themeColor="text1"/>
                        </w:rPr>
                        <w:t>28018 Alcobendas</w:t>
                      </w:r>
                    </w:p>
                    <w:p w14:paraId="052705D1" w14:textId="77777777" w:rsidR="00E446A1" w:rsidRPr="008812A5" w:rsidRDefault="00E446A1" w:rsidP="008812A5">
                      <w:pPr>
                        <w:pStyle w:val="04Cuerpodetexto"/>
                        <w:spacing w:after="0" w:line="260" w:lineRule="exact"/>
                        <w:rPr>
                          <w:color w:val="004254" w:themeColor="text1"/>
                        </w:rPr>
                      </w:pPr>
                      <w:r w:rsidRPr="008812A5">
                        <w:rPr>
                          <w:color w:val="004254" w:themeColor="text1"/>
                        </w:rPr>
                        <w:t xml:space="preserve">Madrid, España </w:t>
                      </w:r>
                    </w:p>
                    <w:p w14:paraId="4516D713" w14:textId="77777777" w:rsidR="00E446A1" w:rsidRPr="008812A5" w:rsidRDefault="00E446A1" w:rsidP="008812A5">
                      <w:pPr>
                        <w:pStyle w:val="04Cuerpodetexto"/>
                        <w:spacing w:after="0" w:line="260" w:lineRule="exact"/>
                        <w:rPr>
                          <w:color w:val="004254" w:themeColor="text1"/>
                        </w:rPr>
                      </w:pPr>
                      <w:r w:rsidRPr="008812A5">
                        <w:rPr>
                          <w:color w:val="004254" w:themeColor="text1"/>
                        </w:rPr>
                        <w:t xml:space="preserve">T +34 </w:t>
                      </w:r>
                      <w:r w:rsidRPr="004248B6">
                        <w:rPr>
                          <w:color w:val="004254" w:themeColor="text1"/>
                        </w:rPr>
                        <w:t>914 805 000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59FC" w:rsidRPr="003859FC" w:rsidSect="000D380B">
      <w:type w:val="continuous"/>
      <w:pgSz w:w="11906" w:h="16838"/>
      <w:pgMar w:top="851" w:right="851" w:bottom="851" w:left="851" w:header="340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B33A" w14:textId="77777777" w:rsidR="004A17A7" w:rsidRDefault="004A17A7" w:rsidP="00157DE6">
      <w:r>
        <w:separator/>
      </w:r>
    </w:p>
    <w:p w14:paraId="7DD381A5" w14:textId="77777777" w:rsidR="004A17A7" w:rsidRDefault="004A17A7" w:rsidP="00157DE6"/>
  </w:endnote>
  <w:endnote w:type="continuationSeparator" w:id="0">
    <w:p w14:paraId="43D25F9E" w14:textId="77777777" w:rsidR="004A17A7" w:rsidRDefault="004A17A7" w:rsidP="00157DE6">
      <w:r>
        <w:continuationSeparator/>
      </w:r>
    </w:p>
    <w:p w14:paraId="78AB0105" w14:textId="77777777" w:rsidR="004A17A7" w:rsidRDefault="004A17A7" w:rsidP="00157D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BB79" w14:textId="77777777" w:rsidR="00E446A1" w:rsidRDefault="00E446A1" w:rsidP="00157DE6">
    <w:pPr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BBCF091" w14:textId="77777777" w:rsidR="00E446A1" w:rsidRDefault="00E446A1" w:rsidP="00157DE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5CA0" w14:textId="77777777" w:rsidR="00E446A1" w:rsidRDefault="00E446A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2094" behindDoc="0" locked="0" layoutInCell="1" allowOverlap="1" wp14:anchorId="0C65EADC" wp14:editId="3CEFB5B7">
              <wp:simplePos x="0" y="0"/>
              <wp:positionH relativeFrom="column">
                <wp:posOffset>49847</wp:posOffset>
              </wp:positionH>
              <wp:positionV relativeFrom="paragraph">
                <wp:posOffset>-3290570</wp:posOffset>
              </wp:positionV>
              <wp:extent cx="2124000" cy="288000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24000" cy="288000"/>
                      </a:xfrm>
                      <a:prstGeom prst="rect">
                        <a:avLst/>
                      </a:prstGeom>
                      <a:solidFill>
                        <a:srgbClr val="FBBB2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1C2B5C" id="Rectángulo 10" o:spid="_x0000_s1026" style="position:absolute;margin-left:3.9pt;margin-top:-259.1pt;width:167.25pt;height:22.7pt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" fillcolor="#fbbb21" stroked="f" strokeweight="1pt"/>
          </w:pict>
        </mc:Fallback>
      </mc:AlternateContent>
    </w:r>
    <w:r>
      <w:rPr>
        <w:noProof/>
      </w:rPr>
      <mc:AlternateContent>
        <mc:Choice Requires="wpc">
          <w:drawing>
            <wp:anchor distT="0" distB="0" distL="114300" distR="114300" simplePos="0" relativeHeight="251669504" behindDoc="0" locked="0" layoutInCell="1" allowOverlap="1" wp14:anchorId="531B055F" wp14:editId="4EA9E9D3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1350000" cy="353225"/>
              <wp:effectExtent l="0" t="0" r="3175" b="8890"/>
              <wp:wrapNone/>
              <wp:docPr id="43" name="Lienzo 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16" name="Grupo 16"/>
                      <wpg:cNvGrpSpPr/>
                      <wpg:grpSpPr>
                        <a:xfrm>
                          <a:off x="5" y="9"/>
                          <a:ext cx="1349651" cy="352381"/>
                          <a:chOff x="9" y="14"/>
                          <a:chExt cx="2059244" cy="537496"/>
                        </a:xfrm>
                      </wpg:grpSpPr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" y="132550"/>
                            <a:ext cx="132520" cy="404960"/>
                          </a:xfrm>
                          <a:prstGeom prst="rect">
                            <a:avLst/>
                          </a:pr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234321" y="132550"/>
                            <a:ext cx="433866" cy="404960"/>
                          </a:xfrm>
                          <a:custGeom>
                            <a:avLst/>
                            <a:gdLst>
                              <a:gd name="T0" fmla="*/ 73 w 239"/>
                              <a:gd name="T1" fmla="*/ 223 h 223"/>
                              <a:gd name="T2" fmla="*/ 0 w 239"/>
                              <a:gd name="T3" fmla="*/ 223 h 223"/>
                              <a:gd name="T4" fmla="*/ 0 w 239"/>
                              <a:gd name="T5" fmla="*/ 0 h 223"/>
                              <a:gd name="T6" fmla="*/ 156 w 239"/>
                              <a:gd name="T7" fmla="*/ 0 h 223"/>
                              <a:gd name="T8" fmla="*/ 232 w 239"/>
                              <a:gd name="T9" fmla="*/ 39 h 223"/>
                              <a:gd name="T10" fmla="*/ 239 w 239"/>
                              <a:gd name="T11" fmla="*/ 100 h 223"/>
                              <a:gd name="T12" fmla="*/ 239 w 239"/>
                              <a:gd name="T13" fmla="*/ 223 h 223"/>
                              <a:gd name="T14" fmla="*/ 166 w 239"/>
                              <a:gd name="T15" fmla="*/ 223 h 223"/>
                              <a:gd name="T16" fmla="*/ 166 w 239"/>
                              <a:gd name="T17" fmla="*/ 107 h 223"/>
                              <a:gd name="T18" fmla="*/ 161 w 239"/>
                              <a:gd name="T19" fmla="*/ 70 h 223"/>
                              <a:gd name="T20" fmla="*/ 129 w 239"/>
                              <a:gd name="T21" fmla="*/ 60 h 223"/>
                              <a:gd name="T22" fmla="*/ 73 w 239"/>
                              <a:gd name="T23" fmla="*/ 60 h 223"/>
                              <a:gd name="T24" fmla="*/ 73 w 239"/>
                              <a:gd name="T25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9" h="223">
                                <a:moveTo>
                                  <a:pt x="73" y="223"/>
                                </a:move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56" y="0"/>
                                  <a:pt x="156" y="0"/>
                                  <a:pt x="156" y="0"/>
                                </a:cubicBezTo>
                                <a:cubicBezTo>
                                  <a:pt x="194" y="0"/>
                                  <a:pt x="221" y="14"/>
                                  <a:pt x="232" y="39"/>
                                </a:cubicBezTo>
                                <a:cubicBezTo>
                                  <a:pt x="237" y="52"/>
                                  <a:pt x="239" y="70"/>
                                  <a:pt x="239" y="100"/>
                                </a:cubicBezTo>
                                <a:cubicBezTo>
                                  <a:pt x="239" y="223"/>
                                  <a:pt x="239" y="223"/>
                                  <a:pt x="239" y="223"/>
                                </a:cubicBezTo>
                                <a:cubicBezTo>
                                  <a:pt x="166" y="223"/>
                                  <a:pt x="166" y="223"/>
                                  <a:pt x="166" y="223"/>
                                </a:cubicBezTo>
                                <a:cubicBezTo>
                                  <a:pt x="166" y="107"/>
                                  <a:pt x="166" y="107"/>
                                  <a:pt x="166" y="107"/>
                                </a:cubicBezTo>
                                <a:cubicBezTo>
                                  <a:pt x="166" y="84"/>
                                  <a:pt x="164" y="77"/>
                                  <a:pt x="161" y="70"/>
                                </a:cubicBezTo>
                                <a:cubicBezTo>
                                  <a:pt x="156" y="62"/>
                                  <a:pt x="149" y="60"/>
                                  <a:pt x="129" y="60"/>
                                </a:cubicBezTo>
                                <a:cubicBezTo>
                                  <a:pt x="73" y="60"/>
                                  <a:pt x="73" y="60"/>
                                  <a:pt x="73" y="60"/>
                                </a:cubicBezTo>
                                <a:lnTo>
                                  <a:pt x="73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12" name="Freeform 8"/>
                        <wps:cNvSpPr>
                          <a:spLocks noEditPoints="1"/>
                        </wps:cNvSpPr>
                        <wps:spPr bwMode="auto">
                          <a:xfrm>
                            <a:off x="755514" y="14"/>
                            <a:ext cx="448305" cy="537496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96 h 296"/>
                              <a:gd name="T2" fmla="*/ 14 w 247"/>
                              <a:gd name="T3" fmla="*/ 263 h 296"/>
                              <a:gd name="T4" fmla="*/ 0 w 247"/>
                              <a:gd name="T5" fmla="*/ 187 h 296"/>
                              <a:gd name="T6" fmla="*/ 0 w 247"/>
                              <a:gd name="T7" fmla="*/ 181 h 296"/>
                              <a:gd name="T8" fmla="*/ 21 w 247"/>
                              <a:gd name="T9" fmla="*/ 99 h 296"/>
                              <a:gd name="T10" fmla="*/ 107 w 247"/>
                              <a:gd name="T11" fmla="*/ 73 h 296"/>
                              <a:gd name="T12" fmla="*/ 174 w 247"/>
                              <a:gd name="T13" fmla="*/ 73 h 296"/>
                              <a:gd name="T14" fmla="*/ 174 w 247"/>
                              <a:gd name="T15" fmla="*/ 0 h 296"/>
                              <a:gd name="T16" fmla="*/ 247 w 247"/>
                              <a:gd name="T17" fmla="*/ 0 h 296"/>
                              <a:gd name="T18" fmla="*/ 247 w 247"/>
                              <a:gd name="T19" fmla="*/ 296 h 296"/>
                              <a:gd name="T20" fmla="*/ 107 w 247"/>
                              <a:gd name="T21" fmla="*/ 296 h 296"/>
                              <a:gd name="T22" fmla="*/ 174 w 247"/>
                              <a:gd name="T23" fmla="*/ 133 h 296"/>
                              <a:gd name="T24" fmla="*/ 114 w 247"/>
                              <a:gd name="T25" fmla="*/ 133 h 296"/>
                              <a:gd name="T26" fmla="*/ 74 w 247"/>
                              <a:gd name="T27" fmla="*/ 181 h 296"/>
                              <a:gd name="T28" fmla="*/ 74 w 247"/>
                              <a:gd name="T29" fmla="*/ 188 h 296"/>
                              <a:gd name="T30" fmla="*/ 114 w 247"/>
                              <a:gd name="T31" fmla="*/ 236 h 296"/>
                              <a:gd name="T32" fmla="*/ 174 w 247"/>
                              <a:gd name="T33" fmla="*/ 236 h 296"/>
                              <a:gd name="T34" fmla="*/ 174 w 247"/>
                              <a:gd name="T35" fmla="*/ 133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47" h="296">
                                <a:moveTo>
                                  <a:pt x="107" y="296"/>
                                </a:moveTo>
                                <a:cubicBezTo>
                                  <a:pt x="59" y="296"/>
                                  <a:pt x="31" y="286"/>
                                  <a:pt x="14" y="263"/>
                                </a:cubicBezTo>
                                <a:cubicBezTo>
                                  <a:pt x="5" y="248"/>
                                  <a:pt x="0" y="225"/>
                                  <a:pt x="0" y="187"/>
                                </a:cubicBezTo>
                                <a:cubicBezTo>
                                  <a:pt x="0" y="181"/>
                                  <a:pt x="0" y="181"/>
                                  <a:pt x="0" y="181"/>
                                </a:cubicBezTo>
                                <a:cubicBezTo>
                                  <a:pt x="0" y="137"/>
                                  <a:pt x="6" y="114"/>
                                  <a:pt x="21" y="99"/>
                                </a:cubicBezTo>
                                <a:cubicBezTo>
                                  <a:pt x="39" y="80"/>
                                  <a:pt x="64" y="73"/>
                                  <a:pt x="107" y="73"/>
                                </a:cubicBezTo>
                                <a:cubicBezTo>
                                  <a:pt x="174" y="73"/>
                                  <a:pt x="174" y="73"/>
                                  <a:pt x="174" y="73"/>
                                </a:cubicBezTo>
                                <a:cubicBezTo>
                                  <a:pt x="174" y="0"/>
                                  <a:pt x="174" y="0"/>
                                  <a:pt x="174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96"/>
                                  <a:pt x="247" y="296"/>
                                  <a:pt x="247" y="296"/>
                                </a:cubicBezTo>
                                <a:lnTo>
                                  <a:pt x="107" y="296"/>
                                </a:lnTo>
                                <a:close/>
                                <a:moveTo>
                                  <a:pt x="174" y="133"/>
                                </a:moveTo>
                                <a:cubicBezTo>
                                  <a:pt x="114" y="133"/>
                                  <a:pt x="114" y="133"/>
                                  <a:pt x="114" y="133"/>
                                </a:cubicBezTo>
                                <a:cubicBezTo>
                                  <a:pt x="79" y="133"/>
                                  <a:pt x="74" y="139"/>
                                  <a:pt x="74" y="181"/>
                                </a:cubicBezTo>
                                <a:cubicBezTo>
                                  <a:pt x="74" y="188"/>
                                  <a:pt x="74" y="188"/>
                                  <a:pt x="74" y="188"/>
                                </a:cubicBezTo>
                                <a:cubicBezTo>
                                  <a:pt x="74" y="230"/>
                                  <a:pt x="79" y="236"/>
                                  <a:pt x="114" y="236"/>
                                </a:cubicBezTo>
                                <a:cubicBezTo>
                                  <a:pt x="174" y="236"/>
                                  <a:pt x="174" y="236"/>
                                  <a:pt x="174" y="236"/>
                                </a:cubicBezTo>
                                <a:lnTo>
                                  <a:pt x="174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1292969" y="132550"/>
                            <a:ext cx="243231" cy="404960"/>
                          </a:xfrm>
                          <a:custGeom>
                            <a:avLst/>
                            <a:gdLst>
                              <a:gd name="T0" fmla="*/ 0 w 134"/>
                              <a:gd name="T1" fmla="*/ 100 h 223"/>
                              <a:gd name="T2" fmla="*/ 7 w 134"/>
                              <a:gd name="T3" fmla="*/ 39 h 223"/>
                              <a:gd name="T4" fmla="*/ 82 w 134"/>
                              <a:gd name="T5" fmla="*/ 0 h 223"/>
                              <a:gd name="T6" fmla="*/ 134 w 134"/>
                              <a:gd name="T7" fmla="*/ 0 h 223"/>
                              <a:gd name="T8" fmla="*/ 134 w 134"/>
                              <a:gd name="T9" fmla="*/ 60 h 223"/>
                              <a:gd name="T10" fmla="*/ 109 w 134"/>
                              <a:gd name="T11" fmla="*/ 60 h 223"/>
                              <a:gd name="T12" fmla="*/ 78 w 134"/>
                              <a:gd name="T13" fmla="*/ 70 h 223"/>
                              <a:gd name="T14" fmla="*/ 73 w 134"/>
                              <a:gd name="T15" fmla="*/ 107 h 223"/>
                              <a:gd name="T16" fmla="*/ 73 w 134"/>
                              <a:gd name="T17" fmla="*/ 223 h 223"/>
                              <a:gd name="T18" fmla="*/ 0 w 134"/>
                              <a:gd name="T19" fmla="*/ 223 h 223"/>
                              <a:gd name="T20" fmla="*/ 0 w 134"/>
                              <a:gd name="T21" fmla="*/ 10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34" h="223">
                                <a:moveTo>
                                  <a:pt x="0" y="100"/>
                                </a:moveTo>
                                <a:cubicBezTo>
                                  <a:pt x="0" y="70"/>
                                  <a:pt x="2" y="52"/>
                                  <a:pt x="7" y="39"/>
                                </a:cubicBezTo>
                                <a:cubicBezTo>
                                  <a:pt x="18" y="14"/>
                                  <a:pt x="44" y="0"/>
                                  <a:pt x="82" y="0"/>
                                </a:cubicBezTo>
                                <a:cubicBezTo>
                                  <a:pt x="134" y="0"/>
                                  <a:pt x="134" y="0"/>
                                  <a:pt x="134" y="0"/>
                                </a:cubicBezTo>
                                <a:cubicBezTo>
                                  <a:pt x="134" y="60"/>
                                  <a:pt x="134" y="60"/>
                                  <a:pt x="134" y="60"/>
                                </a:cubicBezTo>
                                <a:cubicBezTo>
                                  <a:pt x="109" y="60"/>
                                  <a:pt x="109" y="60"/>
                                  <a:pt x="109" y="60"/>
                                </a:cubicBezTo>
                                <a:cubicBezTo>
                                  <a:pt x="90" y="60"/>
                                  <a:pt x="83" y="62"/>
                                  <a:pt x="78" y="70"/>
                                </a:cubicBezTo>
                                <a:cubicBezTo>
                                  <a:pt x="74" y="77"/>
                                  <a:pt x="73" y="84"/>
                                  <a:pt x="73" y="107"/>
                                </a:cubicBezTo>
                                <a:cubicBezTo>
                                  <a:pt x="73" y="223"/>
                                  <a:pt x="73" y="223"/>
                                  <a:pt x="73" y="223"/>
                                </a:cubicBez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lnTo>
                                  <a:pt x="0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14" name="Freeform 10"/>
                        <wps:cNvSpPr>
                          <a:spLocks noEditPoints="1"/>
                        </wps:cNvSpPr>
                        <wps:spPr bwMode="auto">
                          <a:xfrm>
                            <a:off x="1610626" y="132550"/>
                            <a:ext cx="448627" cy="404960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23 h 223"/>
                              <a:gd name="T2" fmla="*/ 14 w 247"/>
                              <a:gd name="T3" fmla="*/ 190 h 223"/>
                              <a:gd name="T4" fmla="*/ 0 w 247"/>
                              <a:gd name="T5" fmla="*/ 114 h 223"/>
                              <a:gd name="T6" fmla="*/ 0 w 247"/>
                              <a:gd name="T7" fmla="*/ 108 h 223"/>
                              <a:gd name="T8" fmla="*/ 20 w 247"/>
                              <a:gd name="T9" fmla="*/ 26 h 223"/>
                              <a:gd name="T10" fmla="*/ 107 w 247"/>
                              <a:gd name="T11" fmla="*/ 0 h 223"/>
                              <a:gd name="T12" fmla="*/ 247 w 247"/>
                              <a:gd name="T13" fmla="*/ 0 h 223"/>
                              <a:gd name="T14" fmla="*/ 247 w 247"/>
                              <a:gd name="T15" fmla="*/ 223 h 223"/>
                              <a:gd name="T16" fmla="*/ 107 w 247"/>
                              <a:gd name="T17" fmla="*/ 223 h 223"/>
                              <a:gd name="T18" fmla="*/ 174 w 247"/>
                              <a:gd name="T19" fmla="*/ 60 h 223"/>
                              <a:gd name="T20" fmla="*/ 113 w 247"/>
                              <a:gd name="T21" fmla="*/ 60 h 223"/>
                              <a:gd name="T22" fmla="*/ 73 w 247"/>
                              <a:gd name="T23" fmla="*/ 108 h 223"/>
                              <a:gd name="T24" fmla="*/ 73 w 247"/>
                              <a:gd name="T25" fmla="*/ 115 h 223"/>
                              <a:gd name="T26" fmla="*/ 113 w 247"/>
                              <a:gd name="T27" fmla="*/ 163 h 223"/>
                              <a:gd name="T28" fmla="*/ 174 w 247"/>
                              <a:gd name="T29" fmla="*/ 163 h 223"/>
                              <a:gd name="T30" fmla="*/ 174 w 247"/>
                              <a:gd name="T31" fmla="*/ 6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7" h="223">
                                <a:moveTo>
                                  <a:pt x="107" y="223"/>
                                </a:moveTo>
                                <a:cubicBezTo>
                                  <a:pt x="58" y="223"/>
                                  <a:pt x="31" y="213"/>
                                  <a:pt x="14" y="190"/>
                                </a:cubicBezTo>
                                <a:cubicBezTo>
                                  <a:pt x="4" y="175"/>
                                  <a:pt x="0" y="152"/>
                                  <a:pt x="0" y="114"/>
                                </a:cubicBezTo>
                                <a:cubicBezTo>
                                  <a:pt x="0" y="108"/>
                                  <a:pt x="0" y="108"/>
                                  <a:pt x="0" y="108"/>
                                </a:cubicBezTo>
                                <a:cubicBezTo>
                                  <a:pt x="0" y="64"/>
                                  <a:pt x="5" y="41"/>
                                  <a:pt x="20" y="26"/>
                                </a:cubicBezTo>
                                <a:cubicBezTo>
                                  <a:pt x="39" y="7"/>
                                  <a:pt x="63" y="0"/>
                                  <a:pt x="107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23"/>
                                  <a:pt x="247" y="223"/>
                                  <a:pt x="247" y="223"/>
                                </a:cubicBezTo>
                                <a:lnTo>
                                  <a:pt x="107" y="223"/>
                                </a:lnTo>
                                <a:close/>
                                <a:moveTo>
                                  <a:pt x="174" y="60"/>
                                </a:moveTo>
                                <a:cubicBezTo>
                                  <a:pt x="113" y="60"/>
                                  <a:pt x="113" y="60"/>
                                  <a:pt x="113" y="60"/>
                                </a:cubicBezTo>
                                <a:cubicBezTo>
                                  <a:pt x="78" y="60"/>
                                  <a:pt x="73" y="66"/>
                                  <a:pt x="73" y="108"/>
                                </a:cubicBezTo>
                                <a:cubicBezTo>
                                  <a:pt x="73" y="115"/>
                                  <a:pt x="73" y="115"/>
                                  <a:pt x="73" y="115"/>
                                </a:cubicBezTo>
                                <a:cubicBezTo>
                                  <a:pt x="73" y="157"/>
                                  <a:pt x="78" y="163"/>
                                  <a:pt x="113" y="163"/>
                                </a:cubicBezTo>
                                <a:cubicBezTo>
                                  <a:pt x="174" y="163"/>
                                  <a:pt x="174" y="163"/>
                                  <a:pt x="174" y="163"/>
                                </a:cubicBezTo>
                                <a:lnTo>
                                  <a:pt x="17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59260D" id="Lienzo 43" o:spid="_x0000_s1026" editas="canvas" style="position:absolute;margin-left:55.1pt;margin-top:0;width:106.3pt;height:27.8pt;z-index:251669504;mso-position-horizontal:right;mso-position-horizontal-relative:margin;mso-position-vertical:bottom;mso-position-vertical-relative:margin" coordsize="13493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13493;height:3530;visibility:visible;mso-wrap-style:square">
                <v:fill o:detectmouseclick="t"/>
                <v:path o:connecttype="none"/>
              </v:shape>
              <v:group id="Grupo 16" o:spid="_x0000_s1028" style="position:absolute;width:13496;height:3523" coordorigin="" coordsize="20592,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6" o:spid="_x0000_s1029" style="position:absolute;top:1325;width:1325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" fillcolor="#004254" stroked="f">
                  <v:textbox inset="1.2258mm,.61289mm,1.2258mm,.61289mm"/>
                </v:rect>
                <v:shape id="Freeform 7" o:spid="_x0000_s1030" style="position:absolute;left:2343;top:1325;width:4338;height:4050;visibility:visible;mso-wrap-style:square;v-text-anchor:top" coordsize="239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" path="m73,223c,223,,223,,223,,,,,,,156,,156,,156,v38,,65,14,76,39c237,52,239,70,239,100v,123,,123,,123c166,223,166,223,166,223v,-116,,-116,,-116c166,84,164,77,161,70,156,62,149,60,129,60v-56,,-56,,-56,l73,223xe" fillcolor="#004254" stroked="f">
                  <v:path arrowok="t" o:connecttype="custom" o:connectlocs="132520,404960;0,404960;0,0;283193,0;421159,70823;433866,181596;433866,404960;301346,404960;301346,194308;292270,127117;234179,108958;132520,108958;132520,404960" o:connectangles="0,0,0,0,0,0,0,0,0,0,0,0,0"/>
                </v:shape>
                <v:shape id="Freeform 8" o:spid="_x0000_s1031" style="position:absolute;left:7555;width:4483;height:5375;visibility:visible;mso-wrap-style:square;v-text-anchor:top" coordsize="247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" path="m107,296c59,296,31,286,14,263,5,248,,225,,187v,-6,,-6,,-6c,137,6,114,21,99,39,80,64,73,107,73v67,,67,,67,c174,,174,,174,v73,,73,,73,c247,296,247,296,247,296r-140,xm174,133v-60,,-60,,-60,c79,133,74,139,74,181v,7,,7,,7c74,230,79,236,114,236v60,,60,,60,l174,133xe" fillcolor="#004254" stroked="f">
                  <v:path arrowok="t" o:connecttype="custom" o:connectlocs="194205,537496;25410,477572;0,339567;0,328672;38115,179771;194205,132558;315810,132558;315810,0;448305,0;448305,537496;194205,537496;315810,241510;206910,241510;134310,328672;134310,341383;206910,428544;315810,428544;315810,241510" o:connectangles="0,0,0,0,0,0,0,0,0,0,0,0,0,0,0,0,0,0"/>
                  <o:lock v:ext="edit" verticies="t"/>
                </v:shape>
                <v:shape id="Freeform 9" o:spid="_x0000_s1032" style="position:absolute;left:12929;top:1325;width:2433;height:4050;visibility:visible;mso-wrap-style:square;v-text-anchor:top" coordsize="134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" path="m,100c,70,2,52,7,39,18,14,44,,82,v52,,52,,52,c134,60,134,60,134,60v-25,,-25,,-25,c90,60,83,62,78,70v-4,7,-5,14,-5,37c73,223,73,223,73,223,,223,,223,,223l,100xe" fillcolor="#004254" stroked="f">
                  <v:path arrowok="t" o:connecttype="custom" o:connectlocs="0,181596;12706,70823;148843,0;243231,0;243231,108958;197852,108958;141582,127117;132506,194308;132506,404960;0,404960;0,181596" o:connectangles="0,0,0,0,0,0,0,0,0,0,0"/>
                </v:shape>
                <v:shape id="Freeform 10" o:spid="_x0000_s1033" style="position:absolute;left:16106;top:1325;width:4486;height:4050;visibility:visible;mso-wrap-style:square;v-text-anchor:top" coordsize="247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" path="m107,223c58,223,31,213,14,190,4,175,,152,,114v,-6,,-6,,-6c,64,5,41,20,26,39,7,63,,107,,247,,247,,247,v,223,,223,,223l107,223xm174,60v-61,,-61,,-61,c78,60,73,66,73,108v,7,,7,,7c73,157,78,163,113,163v61,,61,,61,l174,60xe" fillcolor="#004254" stroked="f">
                  <v:path arrowok="t" o:connecttype="custom" o:connectlocs="194344,404960;25428,345033;0,207020;0,196124;36326,47215;194344,0;448627,0;448627,404960;194344,404960;316037,108958;205242,108958;132590,196124;132590,208836;205242,296002;316037,296002;316037,108958" o:connectangles="0,0,0,0,0,0,0,0,0,0,0,0,0,0,0,0"/>
                  <o:lock v:ext="edit" verticies="t"/>
                </v:shape>
              </v:group>
              <w10:wrap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EBF3" w14:textId="77777777" w:rsidR="00E446A1" w:rsidRDefault="00E446A1" w:rsidP="00D65B32">
    <w:pPr>
      <w:pStyle w:val="Piedepginaypaginacin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77C1519" wp14:editId="1E424AEF">
              <wp:simplePos x="0" y="0"/>
              <wp:positionH relativeFrom="column">
                <wp:posOffset>1080770</wp:posOffset>
              </wp:positionH>
              <wp:positionV relativeFrom="paragraph">
                <wp:posOffset>11430</wp:posOffset>
              </wp:positionV>
              <wp:extent cx="4324985" cy="284480"/>
              <wp:effectExtent l="0" t="0" r="18415" b="1270"/>
              <wp:wrapNone/>
              <wp:docPr id="1" name="Text 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98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B3B570" w14:textId="6F031782" w:rsidR="00E446A1" w:rsidRPr="00AC3383" w:rsidRDefault="00000000" w:rsidP="00F722C9">
                          <w:pPr>
                            <w:pStyle w:val="Piedepginaypaginacin"/>
                          </w:pPr>
                          <w:sdt>
                            <w:sdtPr>
                              <w:alias w:val="Título"/>
                              <w:tag w:val=""/>
                              <w:id w:val="1521748778"/>
                              <w:placeholder>
                                <w:docPart w:val="4E2849C038AF4A029F66B298233E653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204BAA">
                                <w:t>Projects</w:t>
                              </w:r>
                              <w:proofErr w:type="spellEnd"/>
                              <w:r w:rsidR="00204BAA">
                                <w:t xml:space="preserve"> Resume</w:t>
                              </w:r>
                            </w:sdtContent>
                          </w:sdt>
                          <w:r w:rsidR="00E446A1" w:rsidRPr="00AC3383">
                            <w:t xml:space="preserve"> – Versión 1.0</w:t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77C1519" id="_x0000_t202" coordsize="21600,21600" o:spt="202" path="m,l,21600r21600,l21600,xe">
              <v:stroke joinstyle="miter"/>
              <v:path gradientshapeok="t" o:connecttype="rect"/>
            </v:shapetype>
            <v:shape id="Text Box 289" o:spid="_x0000_s1029" type="#_x0000_t202" style="position:absolute;left:0;text-align:left;margin-left:85.1pt;margin-top:.9pt;width:340.55pt;height:22.4pt;z-index:2516541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" filled="f" stroked="f">
              <v:textbox style="mso-fit-shape-to-text:t" inset="0,,0">
                <w:txbxContent>
                  <w:p w14:paraId="2FB3B570" w14:textId="6F031782" w:rsidR="00E446A1" w:rsidRPr="00AC3383" w:rsidRDefault="00000000" w:rsidP="00F722C9">
                    <w:pPr>
                      <w:pStyle w:val="Piedepginaypaginacin"/>
                    </w:pPr>
                    <w:sdt>
                      <w:sdtPr>
                        <w:alias w:val="Título"/>
                        <w:tag w:val=""/>
                        <w:id w:val="1521748778"/>
                        <w:placeholder>
                          <w:docPart w:val="4E2849C038AF4A029F66B298233E653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roofErr w:type="spellStart"/>
                        <w:r w:rsidR="00204BAA">
                          <w:t>Projects</w:t>
                        </w:r>
                        <w:proofErr w:type="spellEnd"/>
                        <w:r w:rsidR="00204BAA">
                          <w:t xml:space="preserve"> Resume</w:t>
                        </w:r>
                      </w:sdtContent>
                    </w:sdt>
                    <w:r w:rsidR="00E446A1" w:rsidRPr="00AC3383">
                      <w:t xml:space="preserve"> – Versión 1.0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c">
          <w:drawing>
            <wp:anchor distT="0" distB="0" distL="114300" distR="114300" simplePos="0" relativeHeight="251671552" behindDoc="0" locked="0" layoutInCell="1" allowOverlap="1" wp14:anchorId="7041670C" wp14:editId="181B285B">
              <wp:simplePos x="0" y="0"/>
              <wp:positionH relativeFrom="margin">
                <wp:posOffset>-1270</wp:posOffset>
              </wp:positionH>
              <wp:positionV relativeFrom="margin">
                <wp:posOffset>9139748</wp:posOffset>
              </wp:positionV>
              <wp:extent cx="539750" cy="140970"/>
              <wp:effectExtent l="0" t="0" r="0" b="0"/>
              <wp:wrapThrough wrapText="bothSides">
                <wp:wrapPolygon edited="0">
                  <wp:start x="9911" y="0"/>
                  <wp:lineTo x="0" y="2919"/>
                  <wp:lineTo x="0" y="17514"/>
                  <wp:lineTo x="20584" y="17514"/>
                  <wp:lineTo x="20584" y="2919"/>
                  <wp:lineTo x="13722" y="0"/>
                  <wp:lineTo x="9911" y="0"/>
                </wp:wrapPolygon>
              </wp:wrapThrough>
              <wp:docPr id="19" name="Lienzo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29" name="Grupo 29"/>
                      <wpg:cNvGrpSpPr/>
                      <wpg:grpSpPr>
                        <a:xfrm>
                          <a:off x="0" y="0"/>
                          <a:ext cx="539750" cy="140955"/>
                          <a:chOff x="9" y="14"/>
                          <a:chExt cx="2059244" cy="537496"/>
                        </a:xfrm>
                      </wpg:grpSpPr>
                      <wps:wsp>
                        <wps:cNvPr id="3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" y="132550"/>
                            <a:ext cx="132520" cy="404960"/>
                          </a:xfrm>
                          <a:prstGeom prst="rect">
                            <a:avLst/>
                          </a:pr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31" name="Freeform 7"/>
                        <wps:cNvSpPr>
                          <a:spLocks/>
                        </wps:cNvSpPr>
                        <wps:spPr bwMode="auto">
                          <a:xfrm>
                            <a:off x="234321" y="132550"/>
                            <a:ext cx="433866" cy="404960"/>
                          </a:xfrm>
                          <a:custGeom>
                            <a:avLst/>
                            <a:gdLst>
                              <a:gd name="T0" fmla="*/ 73 w 239"/>
                              <a:gd name="T1" fmla="*/ 223 h 223"/>
                              <a:gd name="T2" fmla="*/ 0 w 239"/>
                              <a:gd name="T3" fmla="*/ 223 h 223"/>
                              <a:gd name="T4" fmla="*/ 0 w 239"/>
                              <a:gd name="T5" fmla="*/ 0 h 223"/>
                              <a:gd name="T6" fmla="*/ 156 w 239"/>
                              <a:gd name="T7" fmla="*/ 0 h 223"/>
                              <a:gd name="T8" fmla="*/ 232 w 239"/>
                              <a:gd name="T9" fmla="*/ 39 h 223"/>
                              <a:gd name="T10" fmla="*/ 239 w 239"/>
                              <a:gd name="T11" fmla="*/ 100 h 223"/>
                              <a:gd name="T12" fmla="*/ 239 w 239"/>
                              <a:gd name="T13" fmla="*/ 223 h 223"/>
                              <a:gd name="T14" fmla="*/ 166 w 239"/>
                              <a:gd name="T15" fmla="*/ 223 h 223"/>
                              <a:gd name="T16" fmla="*/ 166 w 239"/>
                              <a:gd name="T17" fmla="*/ 107 h 223"/>
                              <a:gd name="T18" fmla="*/ 161 w 239"/>
                              <a:gd name="T19" fmla="*/ 70 h 223"/>
                              <a:gd name="T20" fmla="*/ 129 w 239"/>
                              <a:gd name="T21" fmla="*/ 60 h 223"/>
                              <a:gd name="T22" fmla="*/ 73 w 239"/>
                              <a:gd name="T23" fmla="*/ 60 h 223"/>
                              <a:gd name="T24" fmla="*/ 73 w 239"/>
                              <a:gd name="T25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9" h="223">
                                <a:moveTo>
                                  <a:pt x="73" y="223"/>
                                </a:move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56" y="0"/>
                                  <a:pt x="156" y="0"/>
                                  <a:pt x="156" y="0"/>
                                </a:cubicBezTo>
                                <a:cubicBezTo>
                                  <a:pt x="194" y="0"/>
                                  <a:pt x="221" y="14"/>
                                  <a:pt x="232" y="39"/>
                                </a:cubicBezTo>
                                <a:cubicBezTo>
                                  <a:pt x="237" y="52"/>
                                  <a:pt x="239" y="70"/>
                                  <a:pt x="239" y="100"/>
                                </a:cubicBezTo>
                                <a:cubicBezTo>
                                  <a:pt x="239" y="223"/>
                                  <a:pt x="239" y="223"/>
                                  <a:pt x="239" y="223"/>
                                </a:cubicBezTo>
                                <a:cubicBezTo>
                                  <a:pt x="166" y="223"/>
                                  <a:pt x="166" y="223"/>
                                  <a:pt x="166" y="223"/>
                                </a:cubicBezTo>
                                <a:cubicBezTo>
                                  <a:pt x="166" y="107"/>
                                  <a:pt x="166" y="107"/>
                                  <a:pt x="166" y="107"/>
                                </a:cubicBezTo>
                                <a:cubicBezTo>
                                  <a:pt x="166" y="84"/>
                                  <a:pt x="164" y="77"/>
                                  <a:pt x="161" y="70"/>
                                </a:cubicBezTo>
                                <a:cubicBezTo>
                                  <a:pt x="156" y="62"/>
                                  <a:pt x="149" y="60"/>
                                  <a:pt x="129" y="60"/>
                                </a:cubicBezTo>
                                <a:cubicBezTo>
                                  <a:pt x="73" y="60"/>
                                  <a:pt x="73" y="60"/>
                                  <a:pt x="73" y="60"/>
                                </a:cubicBezTo>
                                <a:lnTo>
                                  <a:pt x="73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32" name="Freeform 8"/>
                        <wps:cNvSpPr>
                          <a:spLocks noEditPoints="1"/>
                        </wps:cNvSpPr>
                        <wps:spPr bwMode="auto">
                          <a:xfrm>
                            <a:off x="755514" y="14"/>
                            <a:ext cx="448305" cy="537496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96 h 296"/>
                              <a:gd name="T2" fmla="*/ 14 w 247"/>
                              <a:gd name="T3" fmla="*/ 263 h 296"/>
                              <a:gd name="T4" fmla="*/ 0 w 247"/>
                              <a:gd name="T5" fmla="*/ 187 h 296"/>
                              <a:gd name="T6" fmla="*/ 0 w 247"/>
                              <a:gd name="T7" fmla="*/ 181 h 296"/>
                              <a:gd name="T8" fmla="*/ 21 w 247"/>
                              <a:gd name="T9" fmla="*/ 99 h 296"/>
                              <a:gd name="T10" fmla="*/ 107 w 247"/>
                              <a:gd name="T11" fmla="*/ 73 h 296"/>
                              <a:gd name="T12" fmla="*/ 174 w 247"/>
                              <a:gd name="T13" fmla="*/ 73 h 296"/>
                              <a:gd name="T14" fmla="*/ 174 w 247"/>
                              <a:gd name="T15" fmla="*/ 0 h 296"/>
                              <a:gd name="T16" fmla="*/ 247 w 247"/>
                              <a:gd name="T17" fmla="*/ 0 h 296"/>
                              <a:gd name="T18" fmla="*/ 247 w 247"/>
                              <a:gd name="T19" fmla="*/ 296 h 296"/>
                              <a:gd name="T20" fmla="*/ 107 w 247"/>
                              <a:gd name="T21" fmla="*/ 296 h 296"/>
                              <a:gd name="T22" fmla="*/ 174 w 247"/>
                              <a:gd name="T23" fmla="*/ 133 h 296"/>
                              <a:gd name="T24" fmla="*/ 114 w 247"/>
                              <a:gd name="T25" fmla="*/ 133 h 296"/>
                              <a:gd name="T26" fmla="*/ 74 w 247"/>
                              <a:gd name="T27" fmla="*/ 181 h 296"/>
                              <a:gd name="T28" fmla="*/ 74 w 247"/>
                              <a:gd name="T29" fmla="*/ 188 h 296"/>
                              <a:gd name="T30" fmla="*/ 114 w 247"/>
                              <a:gd name="T31" fmla="*/ 236 h 296"/>
                              <a:gd name="T32" fmla="*/ 174 w 247"/>
                              <a:gd name="T33" fmla="*/ 236 h 296"/>
                              <a:gd name="T34" fmla="*/ 174 w 247"/>
                              <a:gd name="T35" fmla="*/ 133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47" h="296">
                                <a:moveTo>
                                  <a:pt x="107" y="296"/>
                                </a:moveTo>
                                <a:cubicBezTo>
                                  <a:pt x="59" y="296"/>
                                  <a:pt x="31" y="286"/>
                                  <a:pt x="14" y="263"/>
                                </a:cubicBezTo>
                                <a:cubicBezTo>
                                  <a:pt x="5" y="248"/>
                                  <a:pt x="0" y="225"/>
                                  <a:pt x="0" y="187"/>
                                </a:cubicBezTo>
                                <a:cubicBezTo>
                                  <a:pt x="0" y="181"/>
                                  <a:pt x="0" y="181"/>
                                  <a:pt x="0" y="181"/>
                                </a:cubicBezTo>
                                <a:cubicBezTo>
                                  <a:pt x="0" y="137"/>
                                  <a:pt x="6" y="114"/>
                                  <a:pt x="21" y="99"/>
                                </a:cubicBezTo>
                                <a:cubicBezTo>
                                  <a:pt x="39" y="80"/>
                                  <a:pt x="64" y="73"/>
                                  <a:pt x="107" y="73"/>
                                </a:cubicBezTo>
                                <a:cubicBezTo>
                                  <a:pt x="174" y="73"/>
                                  <a:pt x="174" y="73"/>
                                  <a:pt x="174" y="73"/>
                                </a:cubicBezTo>
                                <a:cubicBezTo>
                                  <a:pt x="174" y="0"/>
                                  <a:pt x="174" y="0"/>
                                  <a:pt x="174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96"/>
                                  <a:pt x="247" y="296"/>
                                  <a:pt x="247" y="296"/>
                                </a:cubicBezTo>
                                <a:lnTo>
                                  <a:pt x="107" y="296"/>
                                </a:lnTo>
                                <a:close/>
                                <a:moveTo>
                                  <a:pt x="174" y="133"/>
                                </a:moveTo>
                                <a:cubicBezTo>
                                  <a:pt x="114" y="133"/>
                                  <a:pt x="114" y="133"/>
                                  <a:pt x="114" y="133"/>
                                </a:cubicBezTo>
                                <a:cubicBezTo>
                                  <a:pt x="79" y="133"/>
                                  <a:pt x="74" y="139"/>
                                  <a:pt x="74" y="181"/>
                                </a:cubicBezTo>
                                <a:cubicBezTo>
                                  <a:pt x="74" y="188"/>
                                  <a:pt x="74" y="188"/>
                                  <a:pt x="74" y="188"/>
                                </a:cubicBezTo>
                                <a:cubicBezTo>
                                  <a:pt x="74" y="230"/>
                                  <a:pt x="79" y="236"/>
                                  <a:pt x="114" y="236"/>
                                </a:cubicBezTo>
                                <a:cubicBezTo>
                                  <a:pt x="174" y="236"/>
                                  <a:pt x="174" y="236"/>
                                  <a:pt x="174" y="236"/>
                                </a:cubicBezTo>
                                <a:lnTo>
                                  <a:pt x="174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33" name="Freeform 9"/>
                        <wps:cNvSpPr>
                          <a:spLocks/>
                        </wps:cNvSpPr>
                        <wps:spPr bwMode="auto">
                          <a:xfrm>
                            <a:off x="1292969" y="132550"/>
                            <a:ext cx="243231" cy="404960"/>
                          </a:xfrm>
                          <a:custGeom>
                            <a:avLst/>
                            <a:gdLst>
                              <a:gd name="T0" fmla="*/ 0 w 134"/>
                              <a:gd name="T1" fmla="*/ 100 h 223"/>
                              <a:gd name="T2" fmla="*/ 7 w 134"/>
                              <a:gd name="T3" fmla="*/ 39 h 223"/>
                              <a:gd name="T4" fmla="*/ 82 w 134"/>
                              <a:gd name="T5" fmla="*/ 0 h 223"/>
                              <a:gd name="T6" fmla="*/ 134 w 134"/>
                              <a:gd name="T7" fmla="*/ 0 h 223"/>
                              <a:gd name="T8" fmla="*/ 134 w 134"/>
                              <a:gd name="T9" fmla="*/ 60 h 223"/>
                              <a:gd name="T10" fmla="*/ 109 w 134"/>
                              <a:gd name="T11" fmla="*/ 60 h 223"/>
                              <a:gd name="T12" fmla="*/ 78 w 134"/>
                              <a:gd name="T13" fmla="*/ 70 h 223"/>
                              <a:gd name="T14" fmla="*/ 73 w 134"/>
                              <a:gd name="T15" fmla="*/ 107 h 223"/>
                              <a:gd name="T16" fmla="*/ 73 w 134"/>
                              <a:gd name="T17" fmla="*/ 223 h 223"/>
                              <a:gd name="T18" fmla="*/ 0 w 134"/>
                              <a:gd name="T19" fmla="*/ 223 h 223"/>
                              <a:gd name="T20" fmla="*/ 0 w 134"/>
                              <a:gd name="T21" fmla="*/ 10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34" h="223">
                                <a:moveTo>
                                  <a:pt x="0" y="100"/>
                                </a:moveTo>
                                <a:cubicBezTo>
                                  <a:pt x="0" y="70"/>
                                  <a:pt x="2" y="52"/>
                                  <a:pt x="7" y="39"/>
                                </a:cubicBezTo>
                                <a:cubicBezTo>
                                  <a:pt x="18" y="14"/>
                                  <a:pt x="44" y="0"/>
                                  <a:pt x="82" y="0"/>
                                </a:cubicBezTo>
                                <a:cubicBezTo>
                                  <a:pt x="134" y="0"/>
                                  <a:pt x="134" y="0"/>
                                  <a:pt x="134" y="0"/>
                                </a:cubicBezTo>
                                <a:cubicBezTo>
                                  <a:pt x="134" y="60"/>
                                  <a:pt x="134" y="60"/>
                                  <a:pt x="134" y="60"/>
                                </a:cubicBezTo>
                                <a:cubicBezTo>
                                  <a:pt x="109" y="60"/>
                                  <a:pt x="109" y="60"/>
                                  <a:pt x="109" y="60"/>
                                </a:cubicBezTo>
                                <a:cubicBezTo>
                                  <a:pt x="90" y="60"/>
                                  <a:pt x="83" y="62"/>
                                  <a:pt x="78" y="70"/>
                                </a:cubicBezTo>
                                <a:cubicBezTo>
                                  <a:pt x="74" y="77"/>
                                  <a:pt x="73" y="84"/>
                                  <a:pt x="73" y="107"/>
                                </a:cubicBezTo>
                                <a:cubicBezTo>
                                  <a:pt x="73" y="223"/>
                                  <a:pt x="73" y="223"/>
                                  <a:pt x="73" y="223"/>
                                </a:cubicBez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lnTo>
                                  <a:pt x="0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35" name="Freeform 10"/>
                        <wps:cNvSpPr>
                          <a:spLocks noEditPoints="1"/>
                        </wps:cNvSpPr>
                        <wps:spPr bwMode="auto">
                          <a:xfrm>
                            <a:off x="1610626" y="132550"/>
                            <a:ext cx="448627" cy="404960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23 h 223"/>
                              <a:gd name="T2" fmla="*/ 14 w 247"/>
                              <a:gd name="T3" fmla="*/ 190 h 223"/>
                              <a:gd name="T4" fmla="*/ 0 w 247"/>
                              <a:gd name="T5" fmla="*/ 114 h 223"/>
                              <a:gd name="T6" fmla="*/ 0 w 247"/>
                              <a:gd name="T7" fmla="*/ 108 h 223"/>
                              <a:gd name="T8" fmla="*/ 20 w 247"/>
                              <a:gd name="T9" fmla="*/ 26 h 223"/>
                              <a:gd name="T10" fmla="*/ 107 w 247"/>
                              <a:gd name="T11" fmla="*/ 0 h 223"/>
                              <a:gd name="T12" fmla="*/ 247 w 247"/>
                              <a:gd name="T13" fmla="*/ 0 h 223"/>
                              <a:gd name="T14" fmla="*/ 247 w 247"/>
                              <a:gd name="T15" fmla="*/ 223 h 223"/>
                              <a:gd name="T16" fmla="*/ 107 w 247"/>
                              <a:gd name="T17" fmla="*/ 223 h 223"/>
                              <a:gd name="T18" fmla="*/ 174 w 247"/>
                              <a:gd name="T19" fmla="*/ 60 h 223"/>
                              <a:gd name="T20" fmla="*/ 113 w 247"/>
                              <a:gd name="T21" fmla="*/ 60 h 223"/>
                              <a:gd name="T22" fmla="*/ 73 w 247"/>
                              <a:gd name="T23" fmla="*/ 108 h 223"/>
                              <a:gd name="T24" fmla="*/ 73 w 247"/>
                              <a:gd name="T25" fmla="*/ 115 h 223"/>
                              <a:gd name="T26" fmla="*/ 113 w 247"/>
                              <a:gd name="T27" fmla="*/ 163 h 223"/>
                              <a:gd name="T28" fmla="*/ 174 w 247"/>
                              <a:gd name="T29" fmla="*/ 163 h 223"/>
                              <a:gd name="T30" fmla="*/ 174 w 247"/>
                              <a:gd name="T31" fmla="*/ 6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7" h="223">
                                <a:moveTo>
                                  <a:pt x="107" y="223"/>
                                </a:moveTo>
                                <a:cubicBezTo>
                                  <a:pt x="58" y="223"/>
                                  <a:pt x="31" y="213"/>
                                  <a:pt x="14" y="190"/>
                                </a:cubicBezTo>
                                <a:cubicBezTo>
                                  <a:pt x="4" y="175"/>
                                  <a:pt x="0" y="152"/>
                                  <a:pt x="0" y="114"/>
                                </a:cubicBezTo>
                                <a:cubicBezTo>
                                  <a:pt x="0" y="108"/>
                                  <a:pt x="0" y="108"/>
                                  <a:pt x="0" y="108"/>
                                </a:cubicBezTo>
                                <a:cubicBezTo>
                                  <a:pt x="0" y="64"/>
                                  <a:pt x="5" y="41"/>
                                  <a:pt x="20" y="26"/>
                                </a:cubicBezTo>
                                <a:cubicBezTo>
                                  <a:pt x="39" y="7"/>
                                  <a:pt x="63" y="0"/>
                                  <a:pt x="107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23"/>
                                  <a:pt x="247" y="223"/>
                                  <a:pt x="247" y="223"/>
                                </a:cubicBezTo>
                                <a:lnTo>
                                  <a:pt x="107" y="223"/>
                                </a:lnTo>
                                <a:close/>
                                <a:moveTo>
                                  <a:pt x="174" y="60"/>
                                </a:moveTo>
                                <a:cubicBezTo>
                                  <a:pt x="113" y="60"/>
                                  <a:pt x="113" y="60"/>
                                  <a:pt x="113" y="60"/>
                                </a:cubicBezTo>
                                <a:cubicBezTo>
                                  <a:pt x="78" y="60"/>
                                  <a:pt x="73" y="66"/>
                                  <a:pt x="73" y="108"/>
                                </a:cubicBezTo>
                                <a:cubicBezTo>
                                  <a:pt x="73" y="115"/>
                                  <a:pt x="73" y="115"/>
                                  <a:pt x="73" y="115"/>
                                </a:cubicBezTo>
                                <a:cubicBezTo>
                                  <a:pt x="73" y="157"/>
                                  <a:pt x="78" y="163"/>
                                  <a:pt x="113" y="163"/>
                                </a:cubicBezTo>
                                <a:cubicBezTo>
                                  <a:pt x="174" y="163"/>
                                  <a:pt x="174" y="163"/>
                                  <a:pt x="174" y="163"/>
                                </a:cubicBezTo>
                                <a:lnTo>
                                  <a:pt x="17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E7620A" id="Lienzo 19" o:spid="_x0000_s1026" editas="canvas" style="position:absolute;margin-left:-.1pt;margin-top:719.65pt;width:42.5pt;height:11.1pt;z-index:251671552;mso-position-horizontal-relative:margin;mso-position-vertical-relative:margin" coordsize="5397,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397;height:1409;visibility:visible;mso-wrap-style:square">
                <v:fill o:detectmouseclick="t"/>
                <v:path o:connecttype="none"/>
              </v:shape>
              <v:group id="Grupo 29" o:spid="_x0000_s1028" style="position:absolute;width:5397;height:1409" coordorigin="" coordsize="20592,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6" o:spid="_x0000_s1029" style="position:absolute;top:1325;width:1325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" fillcolor="#004254" stroked="f">
                  <v:textbox inset="1.2258mm,.61289mm,1.2258mm,.61289mm"/>
                </v:rect>
                <v:shape id="Freeform 7" o:spid="_x0000_s1030" style="position:absolute;left:2343;top:1325;width:4338;height:4050;visibility:visible;mso-wrap-style:square;v-text-anchor:top" coordsize="239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" path="m73,223c,223,,223,,223,,,,,,,156,,156,,156,v38,,65,14,76,39c237,52,239,70,239,100v,123,,123,,123c166,223,166,223,166,223v,-116,,-116,,-116c166,84,164,77,161,70,156,62,149,60,129,60v-56,,-56,,-56,l73,223xe" fillcolor="#004254" stroked="f">
                  <v:path arrowok="t" o:connecttype="custom" o:connectlocs="132520,404960;0,404960;0,0;283193,0;421159,70823;433866,181596;433866,404960;301346,404960;301346,194308;292270,127117;234179,108958;132520,108958;132520,404960" o:connectangles="0,0,0,0,0,0,0,0,0,0,0,0,0"/>
                </v:shape>
                <v:shape id="Freeform 8" o:spid="_x0000_s1031" style="position:absolute;left:7555;width:4483;height:5375;visibility:visible;mso-wrap-style:square;v-text-anchor:top" coordsize="247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" path="m107,296c59,296,31,286,14,263,5,248,,225,,187v,-6,,-6,,-6c,137,6,114,21,99,39,80,64,73,107,73v67,,67,,67,c174,,174,,174,v73,,73,,73,c247,296,247,296,247,296r-140,xm174,133v-60,,-60,,-60,c79,133,74,139,74,181v,7,,7,,7c74,230,79,236,114,236v60,,60,,60,l174,133xe" fillcolor="#004254" stroked="f">
                  <v:path arrowok="t" o:connecttype="custom" o:connectlocs="194205,537496;25410,477572;0,339567;0,328672;38115,179771;194205,132558;315810,132558;315810,0;448305,0;448305,537496;194205,537496;315810,241510;206910,241510;134310,328672;134310,341383;206910,428544;315810,428544;315810,241510" o:connectangles="0,0,0,0,0,0,0,0,0,0,0,0,0,0,0,0,0,0"/>
                  <o:lock v:ext="edit" verticies="t"/>
                </v:shape>
                <v:shape id="Freeform 9" o:spid="_x0000_s1032" style="position:absolute;left:12929;top:1325;width:2433;height:4050;visibility:visible;mso-wrap-style:square;v-text-anchor:top" coordsize="134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" path="m,100c,70,2,52,7,39,18,14,44,,82,v52,,52,,52,c134,60,134,60,134,60v-25,,-25,,-25,c90,60,83,62,78,70v-4,7,-5,14,-5,37c73,223,73,223,73,223,,223,,223,,223l,100xe" fillcolor="#004254" stroked="f">
                  <v:path arrowok="t" o:connecttype="custom" o:connectlocs="0,181596;12706,70823;148843,0;243231,0;243231,108958;197852,108958;141582,127117;132506,194308;132506,404960;0,404960;0,181596" o:connectangles="0,0,0,0,0,0,0,0,0,0,0"/>
                </v:shape>
                <v:shape id="Freeform 10" o:spid="_x0000_s1033" style="position:absolute;left:16106;top:1325;width:4486;height:4050;visibility:visible;mso-wrap-style:square;v-text-anchor:top" coordsize="247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" path="m107,223c58,223,31,213,14,190,4,175,,152,,114v,-6,,-6,,-6c,64,5,41,20,26,39,7,63,,107,,247,,247,,247,v,223,,223,,223l107,223xm174,60v-61,,-61,,-61,c78,60,73,66,73,108v,7,,7,,7c73,157,78,163,113,163v61,,61,,61,l174,60xe" fillcolor="#004254" stroked="f">
                  <v:path arrowok="t" o:connecttype="custom" o:connectlocs="194344,404960;25428,345033;0,207020;0,196124;36326,47215;194344,0;448627,0;448627,404960;194344,404960;316037,108958;205242,108958;132590,196124;132590,208836;205242,296002;316037,296002;316037,108958" o:connectangles="0,0,0,0,0,0,0,0,0,0,0,0,0,0,0,0"/>
                  <o:lock v:ext="edit" verticies="t"/>
                </v:shape>
              </v:group>
              <w10:wrap type="through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7DB3C" wp14:editId="2DD28522">
              <wp:simplePos x="0" y="0"/>
              <wp:positionH relativeFrom="margin">
                <wp:posOffset>-6350</wp:posOffset>
              </wp:positionH>
              <wp:positionV relativeFrom="paragraph">
                <wp:posOffset>-156210</wp:posOffset>
              </wp:positionV>
              <wp:extent cx="539750" cy="0"/>
              <wp:effectExtent l="0" t="0" r="31750" b="19050"/>
              <wp:wrapNone/>
              <wp:docPr id="2" name="AutoShape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75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FBBB2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AF2A9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91" o:spid="_x0000_s1026" type="#_x0000_t32" style="position:absolute;margin-left:-.5pt;margin-top:-12.3pt;width:42.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" strokecolor="#fbbb21" strokeweight="2pt"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19" behindDoc="0" locked="0" layoutInCell="1" allowOverlap="1" wp14:anchorId="004A3841" wp14:editId="3A5CD35B">
              <wp:simplePos x="0" y="0"/>
              <wp:positionH relativeFrom="margin">
                <wp:posOffset>343535</wp:posOffset>
              </wp:positionH>
              <wp:positionV relativeFrom="paragraph">
                <wp:posOffset>-157318</wp:posOffset>
              </wp:positionV>
              <wp:extent cx="5579745" cy="0"/>
              <wp:effectExtent l="0" t="0" r="20955" b="19050"/>
              <wp:wrapNone/>
              <wp:docPr id="9" name="AutoShape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9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7DBD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5E8B6A" id="AutoShape 291" o:spid="_x0000_s1026" type="#_x0000_t32" style="position:absolute;margin-left:27.05pt;margin-top:-12.4pt;width:439.35pt;height:0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" strokecolor="#d7dbde"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251750" wp14:editId="27FC2457">
              <wp:simplePos x="0" y="0"/>
              <wp:positionH relativeFrom="margin">
                <wp:posOffset>5387340</wp:posOffset>
              </wp:positionH>
              <wp:positionV relativeFrom="paragraph">
                <wp:posOffset>11430</wp:posOffset>
              </wp:positionV>
              <wp:extent cx="540169" cy="284480"/>
              <wp:effectExtent l="0" t="0" r="12700" b="0"/>
              <wp:wrapNone/>
              <wp:docPr id="38" name="Text 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169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8E7086" w14:textId="0BED11B2" w:rsidR="00E446A1" w:rsidRPr="00756AAD" w:rsidRDefault="00E446A1" w:rsidP="00756AAD">
                          <w:pPr>
                            <w:pStyle w:val="Piedepginaypaginacin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2E12C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6800" rIns="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6251750" id="_x0000_s1030" type="#_x0000_t202" style="position:absolute;left:0;text-align:left;margin-left:424.2pt;margin-top:.9pt;width:42.55pt;height:22.4pt;z-index:25167564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" filled="f" stroked="f">
              <v:textbox style="mso-fit-shape-to-text:t" inset="0,1.3mm,0">
                <w:txbxContent>
                  <w:p w14:paraId="058E7086" w14:textId="0BED11B2" w:rsidR="00E446A1" w:rsidRPr="00756AAD" w:rsidRDefault="00E446A1" w:rsidP="00756AAD">
                    <w:pPr>
                      <w:pStyle w:val="Piedepginaypaginacin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2E12C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0AF400" wp14:editId="323F6809">
              <wp:simplePos x="0" y="0"/>
              <wp:positionH relativeFrom="column">
                <wp:posOffset>4850837</wp:posOffset>
              </wp:positionH>
              <wp:positionV relativeFrom="paragraph">
                <wp:posOffset>-471589</wp:posOffset>
              </wp:positionV>
              <wp:extent cx="1073989" cy="52489"/>
              <wp:effectExtent l="0" t="0" r="0" b="5080"/>
              <wp:wrapNone/>
              <wp:docPr id="37" name="Text 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3989" cy="524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06A129" w14:textId="77777777" w:rsidR="00E446A1" w:rsidRPr="00AC3383" w:rsidRDefault="00E446A1" w:rsidP="00756AAD">
                          <w:pPr>
                            <w:pStyle w:val="Piedepginaypaginacin"/>
                          </w:pPr>
                          <w:r w:rsidRPr="00AC3383">
                            <w:t xml:space="preserve">Título de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0AF400" id="_x0000_s1031" type="#_x0000_t202" style="position:absolute;left:0;text-align:left;margin-left:381.95pt;margin-top:-37.15pt;width:84.55pt;height: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" filled="f" stroked="f">
              <v:textbox>
                <w:txbxContent>
                  <w:p w14:paraId="6706A129" w14:textId="77777777" w:rsidR="00E446A1" w:rsidRPr="00AC3383" w:rsidRDefault="00E446A1" w:rsidP="00756AAD">
                    <w:pPr>
                      <w:pStyle w:val="Piedepginaypaginacin"/>
                    </w:pPr>
                    <w:r w:rsidRPr="00AC3383">
                      <w:t xml:space="preserve">Título de 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5F7C" w14:textId="77777777" w:rsidR="00E446A1" w:rsidRPr="005A6D8D" w:rsidRDefault="00E446A1" w:rsidP="005A6D8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E392A0C" wp14:editId="720F03B2">
              <wp:simplePos x="0" y="0"/>
              <wp:positionH relativeFrom="margin">
                <wp:align>left</wp:align>
              </wp:positionH>
              <wp:positionV relativeFrom="paragraph">
                <wp:posOffset>-3683635</wp:posOffset>
              </wp:positionV>
              <wp:extent cx="2159905" cy="266400"/>
              <wp:effectExtent l="38100" t="38100" r="31115" b="38735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59905" cy="266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7620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4FA5C3" id="Rectángulo 5" o:spid="_x0000_s1026" style="position:absolute;margin-left:0;margin-top:-290.05pt;width:170.05pt;height:21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" fillcolor="#fbbb21 [3204]" strokecolor="#fbbb21 [3204]" strokeweight="6pt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50DAEE3" wp14:editId="38FB119B">
              <wp:simplePos x="0" y="0"/>
              <wp:positionH relativeFrom="column">
                <wp:posOffset>1270</wp:posOffset>
              </wp:positionH>
              <wp:positionV relativeFrom="paragraph">
                <wp:posOffset>-3302000</wp:posOffset>
              </wp:positionV>
              <wp:extent cx="2163762" cy="435600"/>
              <wp:effectExtent l="0" t="0" r="8255" b="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3762" cy="435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C80C64" w14:textId="77777777" w:rsidR="00E446A1" w:rsidRPr="003E4A23" w:rsidRDefault="00E446A1" w:rsidP="000D3438">
                          <w:pPr>
                            <w:pStyle w:val="04Cuerpodetexto"/>
                            <w:spacing w:after="0"/>
                            <w:rPr>
                              <w:color w:val="004254" w:themeColor="text1"/>
                              <w:sz w:val="22"/>
                              <w:lang w:val="es-ES_tradnl"/>
                            </w:rPr>
                          </w:pPr>
                          <w:r w:rsidRPr="003E4A23">
                            <w:rPr>
                              <w:color w:val="004254" w:themeColor="text1"/>
                              <w:sz w:val="22"/>
                            </w:rPr>
                            <w:t>indracompany.com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0DAEE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32" type="#_x0000_t202" style="position:absolute;margin-left:.1pt;margin-top:-260pt;width:170.35pt;height:34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" filled="f" stroked="f" strokeweight=".5pt">
              <v:textbox style="mso-fit-shape-to-text:t" inset="0,0,0,0">
                <w:txbxContent>
                  <w:p w14:paraId="48C80C64" w14:textId="77777777" w:rsidR="00E446A1" w:rsidRPr="003E4A23" w:rsidRDefault="00E446A1" w:rsidP="000D3438">
                    <w:pPr>
                      <w:pStyle w:val="04Cuerpodetexto"/>
                      <w:spacing w:after="0"/>
                      <w:rPr>
                        <w:color w:val="004254" w:themeColor="text1"/>
                        <w:sz w:val="22"/>
                        <w:lang w:val="es-ES_tradnl"/>
                      </w:rPr>
                    </w:pPr>
                    <w:r w:rsidRPr="003E4A23">
                      <w:rPr>
                        <w:color w:val="004254" w:themeColor="text1"/>
                        <w:sz w:val="22"/>
                      </w:rPr>
                      <w:t>indracompany.com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FA3C" w14:textId="77777777" w:rsidR="004A17A7" w:rsidRDefault="004A17A7" w:rsidP="00157DE6">
      <w:r>
        <w:separator/>
      </w:r>
    </w:p>
    <w:p w14:paraId="531486F1" w14:textId="77777777" w:rsidR="004A17A7" w:rsidRDefault="004A17A7" w:rsidP="00157DE6"/>
  </w:footnote>
  <w:footnote w:type="continuationSeparator" w:id="0">
    <w:p w14:paraId="208E917B" w14:textId="77777777" w:rsidR="004A17A7" w:rsidRDefault="004A17A7" w:rsidP="00157DE6">
      <w:r>
        <w:continuationSeparator/>
      </w:r>
    </w:p>
    <w:p w14:paraId="186FD5E8" w14:textId="77777777" w:rsidR="004A17A7" w:rsidRDefault="004A17A7" w:rsidP="00157D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474F" w14:textId="77777777" w:rsidR="00E446A1" w:rsidRDefault="00E446A1" w:rsidP="00157DE6">
    <w:pPr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D785A8" w14:textId="77777777" w:rsidR="00E446A1" w:rsidRDefault="00E446A1" w:rsidP="00157D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14578" w14:textId="77777777" w:rsidR="00E446A1" w:rsidRDefault="00E446A1" w:rsidP="00157DE6">
    <w:r w:rsidRPr="0034020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BDDE8" wp14:editId="567CCA33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2160000" cy="6928254"/>
              <wp:effectExtent l="38100" t="38100" r="31115" b="4445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0" cy="6928254"/>
                      </a:xfrm>
                      <a:prstGeom prst="rect">
                        <a:avLst/>
                      </a:prstGeom>
                      <a:noFill/>
                      <a:ln w="76200" cap="flat" cmpd="sng" algn="ctr">
                        <a:solidFill>
                          <a:schemeClr val="accent5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80C2FF" id="Rectángulo 6" o:spid="_x0000_s1026" style="position:absolute;margin-left:0;margin-top:0;width:170.1pt;height:545.5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" filled="f" strokecolor="#88cade [3208]" strokeweight="6pt">
              <w10:wrap anchorx="margin" anchory="margin"/>
            </v:rect>
          </w:pict>
        </mc:Fallback>
      </mc:AlternateContent>
    </w:r>
    <w:r w:rsidRPr="00340207">
      <w:rPr>
        <w:noProof/>
      </w:rPr>
      <w:t xml:space="preserve"> 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DABC" w14:textId="77777777" w:rsidR="00E446A1" w:rsidRPr="00E14A96" w:rsidRDefault="00E446A1" w:rsidP="00DB4D71">
    <w:pPr>
      <w:pStyle w:val="Piedepginaypaginacin"/>
      <w:jc w:val="left"/>
      <w:rPr>
        <w:color w:val="646E78"/>
      </w:rPr>
    </w:pPr>
    <w:r w:rsidRPr="00E14A96">
      <w:rPr>
        <w:color w:val="646E78"/>
      </w:rPr>
      <w:t>01. Nombre del capítulo / Encabezado de página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8228" w14:textId="77777777" w:rsidR="00E446A1" w:rsidRPr="005A6D8D" w:rsidRDefault="00E446A1" w:rsidP="005A6D8D">
    <w:pPr>
      <w:pStyle w:val="Encabezado"/>
    </w:pPr>
    <w:r w:rsidRPr="00340207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0689BD" wp14:editId="09DEC5D2">
              <wp:simplePos x="0" y="0"/>
              <wp:positionH relativeFrom="margin">
                <wp:align>left</wp:align>
              </wp:positionH>
              <wp:positionV relativeFrom="margin">
                <wp:posOffset>4791520</wp:posOffset>
              </wp:positionV>
              <wp:extent cx="2159635" cy="1306726"/>
              <wp:effectExtent l="38100" t="38100" r="31115" b="46355"/>
              <wp:wrapNone/>
              <wp:docPr id="18" name="Rectá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59635" cy="1306726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76200" cap="flat" cmpd="sng" algn="ctr">
                        <a:solidFill>
                          <a:schemeClr val="accent5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11A915" id="Rectángulo 18" o:spid="_x0000_s1026" style="position:absolute;margin-left:0;margin-top:377.3pt;width:170.05pt;height:102.9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" fillcolor="#88cade [3208]" strokecolor="#88cade [3208]" strokeweight="6pt">
              <w10:wrap anchorx="margin" anchory="margin"/>
            </v:rect>
          </w:pict>
        </mc:Fallback>
      </mc:AlternateContent>
    </w:r>
    <w:r w:rsidRPr="00340207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257B892" wp14:editId="3A50841E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2160000" cy="4786185"/>
              <wp:effectExtent l="38100" t="38100" r="31115" b="33655"/>
              <wp:wrapNone/>
              <wp:docPr id="17" name="Rectá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0" cy="4786185"/>
                      </a:xfrm>
                      <a:prstGeom prst="rect">
                        <a:avLst/>
                      </a:prstGeom>
                      <a:noFill/>
                      <a:ln w="76200" cap="flat" cmpd="sng" algn="ctr">
                        <a:solidFill>
                          <a:schemeClr val="accent5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D70E10" id="Rectángulo 17" o:spid="_x0000_s1026" style="position:absolute;margin-left:0;margin-top:0;width:170.1pt;height:376.8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" filled="f" strokecolor="#88cade [3208]" strokeweight="6pt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c">
          <w:drawing>
            <wp:anchor distT="0" distB="0" distL="114300" distR="114300" simplePos="0" relativeHeight="251677696" behindDoc="0" locked="0" layoutInCell="1" allowOverlap="1" wp14:anchorId="3DE94CE3" wp14:editId="3A378013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1350000" cy="353225"/>
              <wp:effectExtent l="0" t="0" r="3175" b="8890"/>
              <wp:wrapNone/>
              <wp:docPr id="228" name="Lienzo 2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57" name="Grupo 57"/>
                      <wpg:cNvGrpSpPr/>
                      <wpg:grpSpPr>
                        <a:xfrm>
                          <a:off x="0" y="679"/>
                          <a:ext cx="1349375" cy="352381"/>
                          <a:chOff x="9" y="14"/>
                          <a:chExt cx="2059244" cy="537496"/>
                        </a:xfrm>
                      </wpg:grpSpPr>
                      <wps:wsp>
                        <wps:cNvPr id="5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" y="132550"/>
                            <a:ext cx="132520" cy="404960"/>
                          </a:xfrm>
                          <a:prstGeom prst="rect">
                            <a:avLst/>
                          </a:pr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59" name="Freeform 7"/>
                        <wps:cNvSpPr>
                          <a:spLocks/>
                        </wps:cNvSpPr>
                        <wps:spPr bwMode="auto">
                          <a:xfrm>
                            <a:off x="234321" y="132550"/>
                            <a:ext cx="433866" cy="404960"/>
                          </a:xfrm>
                          <a:custGeom>
                            <a:avLst/>
                            <a:gdLst>
                              <a:gd name="T0" fmla="*/ 73 w 239"/>
                              <a:gd name="T1" fmla="*/ 223 h 223"/>
                              <a:gd name="T2" fmla="*/ 0 w 239"/>
                              <a:gd name="T3" fmla="*/ 223 h 223"/>
                              <a:gd name="T4" fmla="*/ 0 w 239"/>
                              <a:gd name="T5" fmla="*/ 0 h 223"/>
                              <a:gd name="T6" fmla="*/ 156 w 239"/>
                              <a:gd name="T7" fmla="*/ 0 h 223"/>
                              <a:gd name="T8" fmla="*/ 232 w 239"/>
                              <a:gd name="T9" fmla="*/ 39 h 223"/>
                              <a:gd name="T10" fmla="*/ 239 w 239"/>
                              <a:gd name="T11" fmla="*/ 100 h 223"/>
                              <a:gd name="T12" fmla="*/ 239 w 239"/>
                              <a:gd name="T13" fmla="*/ 223 h 223"/>
                              <a:gd name="T14" fmla="*/ 166 w 239"/>
                              <a:gd name="T15" fmla="*/ 223 h 223"/>
                              <a:gd name="T16" fmla="*/ 166 w 239"/>
                              <a:gd name="T17" fmla="*/ 107 h 223"/>
                              <a:gd name="T18" fmla="*/ 161 w 239"/>
                              <a:gd name="T19" fmla="*/ 70 h 223"/>
                              <a:gd name="T20" fmla="*/ 129 w 239"/>
                              <a:gd name="T21" fmla="*/ 60 h 223"/>
                              <a:gd name="T22" fmla="*/ 73 w 239"/>
                              <a:gd name="T23" fmla="*/ 60 h 223"/>
                              <a:gd name="T24" fmla="*/ 73 w 239"/>
                              <a:gd name="T25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9" h="223">
                                <a:moveTo>
                                  <a:pt x="73" y="223"/>
                                </a:move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56" y="0"/>
                                  <a:pt x="156" y="0"/>
                                  <a:pt x="156" y="0"/>
                                </a:cubicBezTo>
                                <a:cubicBezTo>
                                  <a:pt x="194" y="0"/>
                                  <a:pt x="221" y="14"/>
                                  <a:pt x="232" y="39"/>
                                </a:cubicBezTo>
                                <a:cubicBezTo>
                                  <a:pt x="237" y="52"/>
                                  <a:pt x="239" y="70"/>
                                  <a:pt x="239" y="100"/>
                                </a:cubicBezTo>
                                <a:cubicBezTo>
                                  <a:pt x="239" y="223"/>
                                  <a:pt x="239" y="223"/>
                                  <a:pt x="239" y="223"/>
                                </a:cubicBezTo>
                                <a:cubicBezTo>
                                  <a:pt x="166" y="223"/>
                                  <a:pt x="166" y="223"/>
                                  <a:pt x="166" y="223"/>
                                </a:cubicBezTo>
                                <a:cubicBezTo>
                                  <a:pt x="166" y="107"/>
                                  <a:pt x="166" y="107"/>
                                  <a:pt x="166" y="107"/>
                                </a:cubicBezTo>
                                <a:cubicBezTo>
                                  <a:pt x="166" y="84"/>
                                  <a:pt x="164" y="77"/>
                                  <a:pt x="161" y="70"/>
                                </a:cubicBezTo>
                                <a:cubicBezTo>
                                  <a:pt x="156" y="62"/>
                                  <a:pt x="149" y="60"/>
                                  <a:pt x="129" y="60"/>
                                </a:cubicBezTo>
                                <a:cubicBezTo>
                                  <a:pt x="73" y="60"/>
                                  <a:pt x="73" y="60"/>
                                  <a:pt x="73" y="60"/>
                                </a:cubicBezTo>
                                <a:lnTo>
                                  <a:pt x="73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60" name="Freeform 8"/>
                        <wps:cNvSpPr>
                          <a:spLocks noEditPoints="1"/>
                        </wps:cNvSpPr>
                        <wps:spPr bwMode="auto">
                          <a:xfrm>
                            <a:off x="755514" y="14"/>
                            <a:ext cx="448305" cy="537496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96 h 296"/>
                              <a:gd name="T2" fmla="*/ 14 w 247"/>
                              <a:gd name="T3" fmla="*/ 263 h 296"/>
                              <a:gd name="T4" fmla="*/ 0 w 247"/>
                              <a:gd name="T5" fmla="*/ 187 h 296"/>
                              <a:gd name="T6" fmla="*/ 0 w 247"/>
                              <a:gd name="T7" fmla="*/ 181 h 296"/>
                              <a:gd name="T8" fmla="*/ 21 w 247"/>
                              <a:gd name="T9" fmla="*/ 99 h 296"/>
                              <a:gd name="T10" fmla="*/ 107 w 247"/>
                              <a:gd name="T11" fmla="*/ 73 h 296"/>
                              <a:gd name="T12" fmla="*/ 174 w 247"/>
                              <a:gd name="T13" fmla="*/ 73 h 296"/>
                              <a:gd name="T14" fmla="*/ 174 w 247"/>
                              <a:gd name="T15" fmla="*/ 0 h 296"/>
                              <a:gd name="T16" fmla="*/ 247 w 247"/>
                              <a:gd name="T17" fmla="*/ 0 h 296"/>
                              <a:gd name="T18" fmla="*/ 247 w 247"/>
                              <a:gd name="T19" fmla="*/ 296 h 296"/>
                              <a:gd name="T20" fmla="*/ 107 w 247"/>
                              <a:gd name="T21" fmla="*/ 296 h 296"/>
                              <a:gd name="T22" fmla="*/ 174 w 247"/>
                              <a:gd name="T23" fmla="*/ 133 h 296"/>
                              <a:gd name="T24" fmla="*/ 114 w 247"/>
                              <a:gd name="T25" fmla="*/ 133 h 296"/>
                              <a:gd name="T26" fmla="*/ 74 w 247"/>
                              <a:gd name="T27" fmla="*/ 181 h 296"/>
                              <a:gd name="T28" fmla="*/ 74 w 247"/>
                              <a:gd name="T29" fmla="*/ 188 h 296"/>
                              <a:gd name="T30" fmla="*/ 114 w 247"/>
                              <a:gd name="T31" fmla="*/ 236 h 296"/>
                              <a:gd name="T32" fmla="*/ 174 w 247"/>
                              <a:gd name="T33" fmla="*/ 236 h 296"/>
                              <a:gd name="T34" fmla="*/ 174 w 247"/>
                              <a:gd name="T35" fmla="*/ 133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47" h="296">
                                <a:moveTo>
                                  <a:pt x="107" y="296"/>
                                </a:moveTo>
                                <a:cubicBezTo>
                                  <a:pt x="59" y="296"/>
                                  <a:pt x="31" y="286"/>
                                  <a:pt x="14" y="263"/>
                                </a:cubicBezTo>
                                <a:cubicBezTo>
                                  <a:pt x="5" y="248"/>
                                  <a:pt x="0" y="225"/>
                                  <a:pt x="0" y="187"/>
                                </a:cubicBezTo>
                                <a:cubicBezTo>
                                  <a:pt x="0" y="181"/>
                                  <a:pt x="0" y="181"/>
                                  <a:pt x="0" y="181"/>
                                </a:cubicBezTo>
                                <a:cubicBezTo>
                                  <a:pt x="0" y="137"/>
                                  <a:pt x="6" y="114"/>
                                  <a:pt x="21" y="99"/>
                                </a:cubicBezTo>
                                <a:cubicBezTo>
                                  <a:pt x="39" y="80"/>
                                  <a:pt x="64" y="73"/>
                                  <a:pt x="107" y="73"/>
                                </a:cubicBezTo>
                                <a:cubicBezTo>
                                  <a:pt x="174" y="73"/>
                                  <a:pt x="174" y="73"/>
                                  <a:pt x="174" y="73"/>
                                </a:cubicBezTo>
                                <a:cubicBezTo>
                                  <a:pt x="174" y="0"/>
                                  <a:pt x="174" y="0"/>
                                  <a:pt x="174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96"/>
                                  <a:pt x="247" y="296"/>
                                  <a:pt x="247" y="296"/>
                                </a:cubicBezTo>
                                <a:lnTo>
                                  <a:pt x="107" y="296"/>
                                </a:lnTo>
                                <a:close/>
                                <a:moveTo>
                                  <a:pt x="174" y="133"/>
                                </a:moveTo>
                                <a:cubicBezTo>
                                  <a:pt x="114" y="133"/>
                                  <a:pt x="114" y="133"/>
                                  <a:pt x="114" y="133"/>
                                </a:cubicBezTo>
                                <a:cubicBezTo>
                                  <a:pt x="79" y="133"/>
                                  <a:pt x="74" y="139"/>
                                  <a:pt x="74" y="181"/>
                                </a:cubicBezTo>
                                <a:cubicBezTo>
                                  <a:pt x="74" y="188"/>
                                  <a:pt x="74" y="188"/>
                                  <a:pt x="74" y="188"/>
                                </a:cubicBezTo>
                                <a:cubicBezTo>
                                  <a:pt x="74" y="230"/>
                                  <a:pt x="79" y="236"/>
                                  <a:pt x="114" y="236"/>
                                </a:cubicBezTo>
                                <a:cubicBezTo>
                                  <a:pt x="174" y="236"/>
                                  <a:pt x="174" y="236"/>
                                  <a:pt x="174" y="236"/>
                                </a:cubicBezTo>
                                <a:lnTo>
                                  <a:pt x="174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61" name="Freeform 9"/>
                        <wps:cNvSpPr>
                          <a:spLocks/>
                        </wps:cNvSpPr>
                        <wps:spPr bwMode="auto">
                          <a:xfrm>
                            <a:off x="1292969" y="132550"/>
                            <a:ext cx="243231" cy="404960"/>
                          </a:xfrm>
                          <a:custGeom>
                            <a:avLst/>
                            <a:gdLst>
                              <a:gd name="T0" fmla="*/ 0 w 134"/>
                              <a:gd name="T1" fmla="*/ 100 h 223"/>
                              <a:gd name="T2" fmla="*/ 7 w 134"/>
                              <a:gd name="T3" fmla="*/ 39 h 223"/>
                              <a:gd name="T4" fmla="*/ 82 w 134"/>
                              <a:gd name="T5" fmla="*/ 0 h 223"/>
                              <a:gd name="T6" fmla="*/ 134 w 134"/>
                              <a:gd name="T7" fmla="*/ 0 h 223"/>
                              <a:gd name="T8" fmla="*/ 134 w 134"/>
                              <a:gd name="T9" fmla="*/ 60 h 223"/>
                              <a:gd name="T10" fmla="*/ 109 w 134"/>
                              <a:gd name="T11" fmla="*/ 60 h 223"/>
                              <a:gd name="T12" fmla="*/ 78 w 134"/>
                              <a:gd name="T13" fmla="*/ 70 h 223"/>
                              <a:gd name="T14" fmla="*/ 73 w 134"/>
                              <a:gd name="T15" fmla="*/ 107 h 223"/>
                              <a:gd name="T16" fmla="*/ 73 w 134"/>
                              <a:gd name="T17" fmla="*/ 223 h 223"/>
                              <a:gd name="T18" fmla="*/ 0 w 134"/>
                              <a:gd name="T19" fmla="*/ 223 h 223"/>
                              <a:gd name="T20" fmla="*/ 0 w 134"/>
                              <a:gd name="T21" fmla="*/ 10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34" h="223">
                                <a:moveTo>
                                  <a:pt x="0" y="100"/>
                                </a:moveTo>
                                <a:cubicBezTo>
                                  <a:pt x="0" y="70"/>
                                  <a:pt x="2" y="52"/>
                                  <a:pt x="7" y="39"/>
                                </a:cubicBezTo>
                                <a:cubicBezTo>
                                  <a:pt x="18" y="14"/>
                                  <a:pt x="44" y="0"/>
                                  <a:pt x="82" y="0"/>
                                </a:cubicBezTo>
                                <a:cubicBezTo>
                                  <a:pt x="134" y="0"/>
                                  <a:pt x="134" y="0"/>
                                  <a:pt x="134" y="0"/>
                                </a:cubicBezTo>
                                <a:cubicBezTo>
                                  <a:pt x="134" y="60"/>
                                  <a:pt x="134" y="60"/>
                                  <a:pt x="134" y="60"/>
                                </a:cubicBezTo>
                                <a:cubicBezTo>
                                  <a:pt x="109" y="60"/>
                                  <a:pt x="109" y="60"/>
                                  <a:pt x="109" y="60"/>
                                </a:cubicBezTo>
                                <a:cubicBezTo>
                                  <a:pt x="90" y="60"/>
                                  <a:pt x="83" y="62"/>
                                  <a:pt x="78" y="70"/>
                                </a:cubicBezTo>
                                <a:cubicBezTo>
                                  <a:pt x="74" y="77"/>
                                  <a:pt x="73" y="84"/>
                                  <a:pt x="73" y="107"/>
                                </a:cubicBezTo>
                                <a:cubicBezTo>
                                  <a:pt x="73" y="223"/>
                                  <a:pt x="73" y="223"/>
                                  <a:pt x="73" y="223"/>
                                </a:cubicBezTo>
                                <a:cubicBezTo>
                                  <a:pt x="0" y="223"/>
                                  <a:pt x="0" y="223"/>
                                  <a:pt x="0" y="223"/>
                                </a:cubicBezTo>
                                <a:lnTo>
                                  <a:pt x="0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  <wps:wsp>
                        <wps:cNvPr id="62" name="Freeform 10"/>
                        <wps:cNvSpPr>
                          <a:spLocks noEditPoints="1"/>
                        </wps:cNvSpPr>
                        <wps:spPr bwMode="auto">
                          <a:xfrm>
                            <a:off x="1610626" y="132550"/>
                            <a:ext cx="448627" cy="404960"/>
                          </a:xfrm>
                          <a:custGeom>
                            <a:avLst/>
                            <a:gdLst>
                              <a:gd name="T0" fmla="*/ 107 w 247"/>
                              <a:gd name="T1" fmla="*/ 223 h 223"/>
                              <a:gd name="T2" fmla="*/ 14 w 247"/>
                              <a:gd name="T3" fmla="*/ 190 h 223"/>
                              <a:gd name="T4" fmla="*/ 0 w 247"/>
                              <a:gd name="T5" fmla="*/ 114 h 223"/>
                              <a:gd name="T6" fmla="*/ 0 w 247"/>
                              <a:gd name="T7" fmla="*/ 108 h 223"/>
                              <a:gd name="T8" fmla="*/ 20 w 247"/>
                              <a:gd name="T9" fmla="*/ 26 h 223"/>
                              <a:gd name="T10" fmla="*/ 107 w 247"/>
                              <a:gd name="T11" fmla="*/ 0 h 223"/>
                              <a:gd name="T12" fmla="*/ 247 w 247"/>
                              <a:gd name="T13" fmla="*/ 0 h 223"/>
                              <a:gd name="T14" fmla="*/ 247 w 247"/>
                              <a:gd name="T15" fmla="*/ 223 h 223"/>
                              <a:gd name="T16" fmla="*/ 107 w 247"/>
                              <a:gd name="T17" fmla="*/ 223 h 223"/>
                              <a:gd name="T18" fmla="*/ 174 w 247"/>
                              <a:gd name="T19" fmla="*/ 60 h 223"/>
                              <a:gd name="T20" fmla="*/ 113 w 247"/>
                              <a:gd name="T21" fmla="*/ 60 h 223"/>
                              <a:gd name="T22" fmla="*/ 73 w 247"/>
                              <a:gd name="T23" fmla="*/ 108 h 223"/>
                              <a:gd name="T24" fmla="*/ 73 w 247"/>
                              <a:gd name="T25" fmla="*/ 115 h 223"/>
                              <a:gd name="T26" fmla="*/ 113 w 247"/>
                              <a:gd name="T27" fmla="*/ 163 h 223"/>
                              <a:gd name="T28" fmla="*/ 174 w 247"/>
                              <a:gd name="T29" fmla="*/ 163 h 223"/>
                              <a:gd name="T30" fmla="*/ 174 w 247"/>
                              <a:gd name="T31" fmla="*/ 60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7" h="223">
                                <a:moveTo>
                                  <a:pt x="107" y="223"/>
                                </a:moveTo>
                                <a:cubicBezTo>
                                  <a:pt x="58" y="223"/>
                                  <a:pt x="31" y="213"/>
                                  <a:pt x="14" y="190"/>
                                </a:cubicBezTo>
                                <a:cubicBezTo>
                                  <a:pt x="4" y="175"/>
                                  <a:pt x="0" y="152"/>
                                  <a:pt x="0" y="114"/>
                                </a:cubicBezTo>
                                <a:cubicBezTo>
                                  <a:pt x="0" y="108"/>
                                  <a:pt x="0" y="108"/>
                                  <a:pt x="0" y="108"/>
                                </a:cubicBezTo>
                                <a:cubicBezTo>
                                  <a:pt x="0" y="64"/>
                                  <a:pt x="5" y="41"/>
                                  <a:pt x="20" y="26"/>
                                </a:cubicBezTo>
                                <a:cubicBezTo>
                                  <a:pt x="39" y="7"/>
                                  <a:pt x="63" y="0"/>
                                  <a:pt x="107" y="0"/>
                                </a:cubicBez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247" y="223"/>
                                  <a:pt x="247" y="223"/>
                                  <a:pt x="247" y="223"/>
                                </a:cubicBezTo>
                                <a:lnTo>
                                  <a:pt x="107" y="223"/>
                                </a:lnTo>
                                <a:close/>
                                <a:moveTo>
                                  <a:pt x="174" y="60"/>
                                </a:moveTo>
                                <a:cubicBezTo>
                                  <a:pt x="113" y="60"/>
                                  <a:pt x="113" y="60"/>
                                  <a:pt x="113" y="60"/>
                                </a:cubicBezTo>
                                <a:cubicBezTo>
                                  <a:pt x="78" y="60"/>
                                  <a:pt x="73" y="66"/>
                                  <a:pt x="73" y="108"/>
                                </a:cubicBezTo>
                                <a:cubicBezTo>
                                  <a:pt x="73" y="115"/>
                                  <a:pt x="73" y="115"/>
                                  <a:pt x="73" y="115"/>
                                </a:cubicBezTo>
                                <a:cubicBezTo>
                                  <a:pt x="73" y="157"/>
                                  <a:pt x="78" y="163"/>
                                  <a:pt x="113" y="163"/>
                                </a:cubicBezTo>
                                <a:cubicBezTo>
                                  <a:pt x="174" y="163"/>
                                  <a:pt x="174" y="163"/>
                                  <a:pt x="174" y="163"/>
                                </a:cubicBezTo>
                                <a:lnTo>
                                  <a:pt x="17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44130" tIns="22064" rIns="44130" bIns="22064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87B21E" id="Lienzo 228" o:spid="_x0000_s1026" editas="canvas" style="position:absolute;margin-left:55.1pt;margin-top:0;width:106.3pt;height:27.8pt;z-index:251677696;mso-position-horizontal:right;mso-position-horizontal-relative:margin;mso-position-vertical:bottom;mso-position-vertical-relative:margin" coordsize="13493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13493;height:3530;visibility:visible;mso-wrap-style:square">
                <v:fill o:detectmouseclick="t"/>
                <v:path o:connecttype="none"/>
              </v:shape>
              <v:group id="Grupo 57" o:spid="_x0000_s1028" style="position:absolute;top:6;width:13493;height:3524" coordorigin="" coordsize="20592,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v:rect id="Rectangle 6" o:spid="_x0000_s1029" style="position:absolute;top:1325;width:1325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" fillcolor="#004254" stroked="f">
                  <v:textbox inset="1.2258mm,.61289mm,1.2258mm,.61289mm"/>
                </v:rect>
                <v:shape id="Freeform 7" o:spid="_x0000_s1030" style="position:absolute;left:2343;top:1325;width:4338;height:4050;visibility:visible;mso-wrap-style:square;v-text-anchor:top" coordsize="239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" path="m73,223c,223,,223,,223,,,,,,,156,,156,,156,v38,,65,14,76,39c237,52,239,70,239,100v,123,,123,,123c166,223,166,223,166,223v,-116,,-116,,-116c166,84,164,77,161,70,156,62,149,60,129,60v-56,,-56,,-56,l73,223xe" fillcolor="#004254" stroked="f">
                  <v:path arrowok="t" o:connecttype="custom" o:connectlocs="132520,404960;0,404960;0,0;283193,0;421159,70823;433866,181596;433866,404960;301346,404960;301346,194308;292270,127117;234179,108958;132520,108958;132520,404960" o:connectangles="0,0,0,0,0,0,0,0,0,0,0,0,0"/>
                </v:shape>
                <v:shape id="Freeform 8" o:spid="_x0000_s1031" style="position:absolute;left:7555;width:4483;height:5375;visibility:visible;mso-wrap-style:square;v-text-anchor:top" coordsize="247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" path="m107,296c59,296,31,286,14,263,5,248,,225,,187v,-6,,-6,,-6c,137,6,114,21,99,39,80,64,73,107,73v67,,67,,67,c174,,174,,174,v73,,73,,73,c247,296,247,296,247,296r-140,xm174,133v-60,,-60,,-60,c79,133,74,139,74,181v,7,,7,,7c74,230,79,236,114,236v60,,60,,60,l174,133xe" fillcolor="#004254" stroked="f">
                  <v:path arrowok="t" o:connecttype="custom" o:connectlocs="194205,537496;25410,477572;0,339567;0,328672;38115,179771;194205,132558;315810,132558;315810,0;448305,0;448305,537496;194205,537496;315810,241510;206910,241510;134310,328672;134310,341383;206910,428544;315810,428544;315810,241510" o:connectangles="0,0,0,0,0,0,0,0,0,0,0,0,0,0,0,0,0,0"/>
                  <o:lock v:ext="edit" verticies="t"/>
                </v:shape>
                <v:shape id="Freeform 9" o:spid="_x0000_s1032" style="position:absolute;left:12929;top:1325;width:2433;height:4050;visibility:visible;mso-wrap-style:square;v-text-anchor:top" coordsize="134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" path="m,100c,70,2,52,7,39,18,14,44,,82,v52,,52,,52,c134,60,134,60,134,60v-25,,-25,,-25,c90,60,83,62,78,70v-4,7,-5,14,-5,37c73,223,73,223,73,223,,223,,223,,223l,100xe" fillcolor="#004254" stroked="f">
                  <v:path arrowok="t" o:connecttype="custom" o:connectlocs="0,181596;12706,70823;148843,0;243231,0;243231,108958;197852,108958;141582,127117;132506,194308;132506,404960;0,404960;0,181596" o:connectangles="0,0,0,0,0,0,0,0,0,0,0"/>
                </v:shape>
                <v:shape id="Freeform 10" o:spid="_x0000_s1033" style="position:absolute;left:16106;top:1325;width:4486;height:4050;visibility:visible;mso-wrap-style:square;v-text-anchor:top" coordsize="247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" path="m107,223c58,223,31,213,14,190,4,175,,152,,114v,-6,,-6,,-6c,64,5,41,20,26,39,7,63,,107,,247,,247,,247,v,223,,223,,223l107,223xm174,60v-61,,-61,,-61,c78,60,73,66,73,108v,7,,7,,7c73,157,78,163,113,163v61,,61,,61,l174,60xe" fillcolor="#004254" stroked="f">
                  <v:path arrowok="t" o:connecttype="custom" o:connectlocs="194344,404960;25428,345033;0,207020;0,196124;36326,47215;194344,0;448627,0;448627,404960;194344,404960;316037,108958;205242,108958;132590,196124;132590,208836;205242,296002;316037,296002;316037,108958" o:connectangles="0,0,0,0,0,0,0,0,0,0,0,0,0,0,0,0"/>
                  <o:lock v:ext="edit" verticies="t"/>
                </v:shape>
              </v:group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DBAE2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18EF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9A47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7C95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A32F3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CEA7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E251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DE2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E08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68C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40689"/>
    <w:multiLevelType w:val="multilevel"/>
    <w:tmpl w:val="B5D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71ED"/>
    <w:multiLevelType w:val="multilevel"/>
    <w:tmpl w:val="DA6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03A3E"/>
    <w:multiLevelType w:val="hybridMultilevel"/>
    <w:tmpl w:val="E05839DA"/>
    <w:lvl w:ilvl="0" w:tplc="040231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CA"/>
        <w:sz w:val="36"/>
      </w:rPr>
    </w:lvl>
    <w:lvl w:ilvl="1" w:tplc="35DA39C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000000"/>
        <w:sz w:val="28"/>
      </w:rPr>
    </w:lvl>
    <w:lvl w:ilvl="2" w:tplc="DC86860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B1B6BA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21AD7"/>
    <w:multiLevelType w:val="multilevel"/>
    <w:tmpl w:val="3F504DD6"/>
    <w:lvl w:ilvl="0">
      <w:start w:val="1"/>
      <w:numFmt w:val="bullet"/>
      <w:pStyle w:val="ListaNivel1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004254"/>
        <w:sz w:val="24"/>
      </w:rPr>
    </w:lvl>
    <w:lvl w:ilvl="1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b w:val="0"/>
        <w:i w:val="0"/>
        <w:color w:val="004254"/>
        <w:sz w:val="24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none"/>
      <w:pStyle w:val="zListendB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</w:abstractNum>
  <w:abstractNum w:abstractNumId="14" w15:restartNumberingAfterBreak="0">
    <w:nsid w:val="0FFD1A96"/>
    <w:multiLevelType w:val="hybridMultilevel"/>
    <w:tmpl w:val="4BC4F302"/>
    <w:lvl w:ilvl="0" w:tplc="D84A2508">
      <w:start w:val="1"/>
      <w:numFmt w:val="decimal"/>
      <w:pStyle w:val="ListNumNiv3"/>
      <w:lvlText w:val="%1."/>
      <w:lvlJc w:val="left"/>
      <w:pPr>
        <w:ind w:left="1440" w:hanging="360"/>
      </w:pPr>
      <w:rPr>
        <w:rFonts w:hint="default"/>
        <w:b/>
        <w:i w:val="0"/>
        <w:color w:val="646E78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3880B9B"/>
    <w:multiLevelType w:val="multilevel"/>
    <w:tmpl w:val="B5CE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D7167"/>
    <w:multiLevelType w:val="hybridMultilevel"/>
    <w:tmpl w:val="A4D06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05163D"/>
    <w:multiLevelType w:val="multilevel"/>
    <w:tmpl w:val="45D69530"/>
    <w:lvl w:ilvl="0">
      <w:start w:val="1"/>
      <w:numFmt w:val="decimal"/>
      <w:pStyle w:val="ListNumNiv1"/>
      <w:lvlText w:val="%1."/>
      <w:lvlJc w:val="left"/>
      <w:pPr>
        <w:ind w:left="360" w:hanging="360"/>
      </w:pPr>
      <w:rPr>
        <w:rFonts w:hint="default"/>
        <w:b/>
        <w:i w:val="0"/>
        <w:color w:val="004254" w:themeColor="text1"/>
      </w:rPr>
    </w:lvl>
    <w:lvl w:ilvl="1">
      <w:start w:val="1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pStyle w:val="zListendN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</w:abstractNum>
  <w:abstractNum w:abstractNumId="18" w15:restartNumberingAfterBreak="0">
    <w:nsid w:val="1A0E4DB5"/>
    <w:multiLevelType w:val="multilevel"/>
    <w:tmpl w:val="9C9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B6F1D"/>
    <w:multiLevelType w:val="hybridMultilevel"/>
    <w:tmpl w:val="54AE0AF8"/>
    <w:lvl w:ilvl="0" w:tplc="040231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CA"/>
        <w:sz w:val="36"/>
      </w:rPr>
    </w:lvl>
    <w:lvl w:ilvl="1" w:tplc="07A4894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004254"/>
        <w:sz w:val="28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F624B9"/>
    <w:multiLevelType w:val="hybridMultilevel"/>
    <w:tmpl w:val="2B3AB310"/>
    <w:lvl w:ilvl="0" w:tplc="1DE8BEFC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00771E"/>
    <w:multiLevelType w:val="hybridMultilevel"/>
    <w:tmpl w:val="2A149E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5575C7"/>
    <w:multiLevelType w:val="hybridMultilevel"/>
    <w:tmpl w:val="7DE643A6"/>
    <w:lvl w:ilvl="0" w:tplc="866A1F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A85EF6"/>
    <w:multiLevelType w:val="hybridMultilevel"/>
    <w:tmpl w:val="5E3CA4E2"/>
    <w:lvl w:ilvl="0" w:tplc="F23811F6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136A35"/>
    <w:multiLevelType w:val="hybridMultilevel"/>
    <w:tmpl w:val="A5F2E8F2"/>
    <w:lvl w:ilvl="0" w:tplc="4E1870C8">
      <w:start w:val="1"/>
      <w:numFmt w:val="bullet"/>
      <w:pStyle w:val="ListaNivel3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646E78"/>
        <w:sz w:val="24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73E1DB9"/>
    <w:multiLevelType w:val="hybridMultilevel"/>
    <w:tmpl w:val="9D58A48A"/>
    <w:lvl w:ilvl="0" w:tplc="E446DB10">
      <w:numFmt w:val="bullet"/>
      <w:lvlText w:val="-"/>
      <w:lvlJc w:val="left"/>
      <w:pPr>
        <w:ind w:left="1155" w:hanging="360"/>
      </w:pPr>
      <w:rPr>
        <w:rFonts w:ascii="Consolas" w:eastAsia="Times New Roman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6" w15:restartNumberingAfterBreak="0">
    <w:nsid w:val="2BEE0DF4"/>
    <w:multiLevelType w:val="hybridMultilevel"/>
    <w:tmpl w:val="D332E5F0"/>
    <w:lvl w:ilvl="0" w:tplc="62B417A4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26794B"/>
    <w:multiLevelType w:val="hybridMultilevel"/>
    <w:tmpl w:val="14161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392FDB"/>
    <w:multiLevelType w:val="hybridMultilevel"/>
    <w:tmpl w:val="32205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840A2D"/>
    <w:multiLevelType w:val="multilevel"/>
    <w:tmpl w:val="7CAC3C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08D4F6C"/>
    <w:multiLevelType w:val="hybridMultilevel"/>
    <w:tmpl w:val="60040B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0E605D"/>
    <w:multiLevelType w:val="multilevel"/>
    <w:tmpl w:val="44E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46D31"/>
    <w:multiLevelType w:val="multilevel"/>
    <w:tmpl w:val="6DA85B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87F153E"/>
    <w:multiLevelType w:val="hybridMultilevel"/>
    <w:tmpl w:val="3342ED28"/>
    <w:lvl w:ilvl="0" w:tplc="FB405348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DD3DB7"/>
    <w:multiLevelType w:val="hybridMultilevel"/>
    <w:tmpl w:val="88B04F0C"/>
    <w:lvl w:ilvl="0" w:tplc="040231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CA"/>
        <w:sz w:val="36"/>
      </w:rPr>
    </w:lvl>
    <w:lvl w:ilvl="1" w:tplc="E9C6101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/>
        <w:sz w:val="28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02352E"/>
    <w:multiLevelType w:val="hybridMultilevel"/>
    <w:tmpl w:val="E39A4F70"/>
    <w:lvl w:ilvl="0" w:tplc="040231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CA"/>
        <w:sz w:val="36"/>
      </w:rPr>
    </w:lvl>
    <w:lvl w:ilvl="1" w:tplc="33849AB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202D08"/>
    <w:multiLevelType w:val="hybridMultilevel"/>
    <w:tmpl w:val="8EE0AD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3C2721"/>
    <w:multiLevelType w:val="multilevel"/>
    <w:tmpl w:val="A61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0676F5"/>
    <w:multiLevelType w:val="multilevel"/>
    <w:tmpl w:val="B34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F73A8"/>
    <w:multiLevelType w:val="hybridMultilevel"/>
    <w:tmpl w:val="8C82C9E4"/>
    <w:lvl w:ilvl="0" w:tplc="3D7C3C52">
      <w:start w:val="1"/>
      <w:numFmt w:val="bullet"/>
      <w:pStyle w:val="ListaNivel2"/>
      <w:lvlText w:val=""/>
      <w:lvlJc w:val="left"/>
      <w:pPr>
        <w:ind w:left="1060" w:hanging="360"/>
      </w:pPr>
      <w:rPr>
        <w:rFonts w:ascii="Wingdings" w:hAnsi="Wingdings" w:hint="default"/>
        <w:b w:val="0"/>
        <w:i w:val="0"/>
        <w:color w:val="03657C" w:themeColor="text2"/>
        <w:sz w:val="24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0" w15:restartNumberingAfterBreak="0">
    <w:nsid w:val="49D81B42"/>
    <w:multiLevelType w:val="hybridMultilevel"/>
    <w:tmpl w:val="1EF298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9C1168"/>
    <w:multiLevelType w:val="hybridMultilevel"/>
    <w:tmpl w:val="0EC2A9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BA02B2"/>
    <w:multiLevelType w:val="hybridMultilevel"/>
    <w:tmpl w:val="113C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C619B2"/>
    <w:multiLevelType w:val="multilevel"/>
    <w:tmpl w:val="1D1036FC"/>
    <w:lvl w:ilvl="0">
      <w:start w:val="1"/>
      <w:numFmt w:val="decimal"/>
      <w:pStyle w:val="Ttulo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02TtuloNivel2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03TtuloNivel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36348E3"/>
    <w:multiLevelType w:val="hybridMultilevel"/>
    <w:tmpl w:val="F496C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F93708"/>
    <w:multiLevelType w:val="multilevel"/>
    <w:tmpl w:val="C86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9E3071"/>
    <w:multiLevelType w:val="multilevel"/>
    <w:tmpl w:val="BCC45BF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1425"/>
      </w:pPr>
      <w:rPr>
        <w:rFonts w:ascii="Arial" w:hAnsi="Arial" w:cs="Arial" w:hint="default"/>
        <w:b/>
        <w:i w:val="0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2">
      <w:start w:val="1"/>
      <w:numFmt w:val="decimal"/>
      <w:lvlText w:val="3.2.%3"/>
      <w:lvlJc w:val="left"/>
      <w:pPr>
        <w:tabs>
          <w:tab w:val="num" w:pos="1425"/>
        </w:tabs>
        <w:ind w:left="1425" w:hanging="1425"/>
      </w:pPr>
      <w:rPr>
        <w:rFonts w:ascii="Arial" w:hAnsi="Arial" w:cs="Arial" w:hint="default"/>
        <w:b/>
        <w:i w:val="0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7" w15:restartNumberingAfterBreak="0">
    <w:nsid w:val="57837244"/>
    <w:multiLevelType w:val="multilevel"/>
    <w:tmpl w:val="EDE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455E52"/>
    <w:multiLevelType w:val="hybridMultilevel"/>
    <w:tmpl w:val="4108647C"/>
    <w:lvl w:ilvl="0" w:tplc="85FCA7B6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0562C9"/>
    <w:multiLevelType w:val="hybridMultilevel"/>
    <w:tmpl w:val="08A05B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74770A"/>
    <w:multiLevelType w:val="multilevel"/>
    <w:tmpl w:val="F87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E2C5D"/>
    <w:multiLevelType w:val="multilevel"/>
    <w:tmpl w:val="4BB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22B90"/>
    <w:multiLevelType w:val="hybridMultilevel"/>
    <w:tmpl w:val="B7085758"/>
    <w:lvl w:ilvl="0" w:tplc="6BE0F38C">
      <w:start w:val="1"/>
      <w:numFmt w:val="decimal"/>
      <w:pStyle w:val="ListNumNiv2"/>
      <w:lvlText w:val="%1."/>
      <w:lvlJc w:val="left"/>
      <w:pPr>
        <w:ind w:left="1060" w:hanging="360"/>
      </w:pPr>
      <w:rPr>
        <w:rFonts w:hint="default"/>
        <w:b/>
        <w:i w:val="0"/>
        <w:color w:val="03657C" w:themeColor="text2"/>
      </w:r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3" w15:restartNumberingAfterBreak="0">
    <w:nsid w:val="69F704D9"/>
    <w:multiLevelType w:val="multilevel"/>
    <w:tmpl w:val="FA9A6CCC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25"/>
        </w:tabs>
        <w:ind w:left="1425" w:hanging="142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4" w15:restartNumberingAfterBreak="0">
    <w:nsid w:val="6E877D98"/>
    <w:multiLevelType w:val="hybridMultilevel"/>
    <w:tmpl w:val="362A4178"/>
    <w:lvl w:ilvl="0" w:tplc="0C0A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  <w:color w:val="FBBB21"/>
        <w:sz w:val="36"/>
      </w:rPr>
    </w:lvl>
    <w:lvl w:ilvl="1" w:tplc="0C0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5" w15:restartNumberingAfterBreak="0">
    <w:nsid w:val="6EEC16B0"/>
    <w:multiLevelType w:val="hybridMultilevel"/>
    <w:tmpl w:val="3EC0DF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AF7303"/>
    <w:multiLevelType w:val="hybridMultilevel"/>
    <w:tmpl w:val="5A28142E"/>
    <w:lvl w:ilvl="0" w:tplc="B344DF3A">
      <w:numFmt w:val="bullet"/>
      <w:lvlText w:val="-"/>
      <w:lvlJc w:val="left"/>
      <w:pPr>
        <w:ind w:left="1155" w:hanging="360"/>
      </w:pPr>
      <w:rPr>
        <w:rFonts w:ascii="Consolas" w:eastAsia="Times New Roman" w:hAnsi="Consolas" w:cs="Arial" w:hint="default"/>
      </w:rPr>
    </w:lvl>
    <w:lvl w:ilvl="1" w:tplc="0C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7" w15:restartNumberingAfterBreak="0">
    <w:nsid w:val="7B82088F"/>
    <w:multiLevelType w:val="hybridMultilevel"/>
    <w:tmpl w:val="EC6471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FB2A2C"/>
    <w:multiLevelType w:val="multilevel"/>
    <w:tmpl w:val="0A0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85124">
    <w:abstractNumId w:val="53"/>
  </w:num>
  <w:num w:numId="2" w16cid:durableId="1141924439">
    <w:abstractNumId w:val="22"/>
  </w:num>
  <w:num w:numId="3" w16cid:durableId="486408554">
    <w:abstractNumId w:val="33"/>
  </w:num>
  <w:num w:numId="4" w16cid:durableId="1146315184">
    <w:abstractNumId w:val="46"/>
  </w:num>
  <w:num w:numId="5" w16cid:durableId="888032712">
    <w:abstractNumId w:val="57"/>
  </w:num>
  <w:num w:numId="6" w16cid:durableId="2137673689">
    <w:abstractNumId w:val="54"/>
  </w:num>
  <w:num w:numId="7" w16cid:durableId="785272896">
    <w:abstractNumId w:val="35"/>
  </w:num>
  <w:num w:numId="8" w16cid:durableId="946622382">
    <w:abstractNumId w:val="34"/>
  </w:num>
  <w:num w:numId="9" w16cid:durableId="92673336">
    <w:abstractNumId w:val="19"/>
  </w:num>
  <w:num w:numId="10" w16cid:durableId="698701585">
    <w:abstractNumId w:val="12"/>
  </w:num>
  <w:num w:numId="11" w16cid:durableId="1378896993">
    <w:abstractNumId w:val="8"/>
  </w:num>
  <w:num w:numId="12" w16cid:durableId="1086801863">
    <w:abstractNumId w:val="3"/>
  </w:num>
  <w:num w:numId="13" w16cid:durableId="1966505153">
    <w:abstractNumId w:val="2"/>
  </w:num>
  <w:num w:numId="14" w16cid:durableId="1736394456">
    <w:abstractNumId w:val="1"/>
  </w:num>
  <w:num w:numId="15" w16cid:durableId="951478217">
    <w:abstractNumId w:val="0"/>
  </w:num>
  <w:num w:numId="16" w16cid:durableId="962467012">
    <w:abstractNumId w:val="9"/>
  </w:num>
  <w:num w:numId="17" w16cid:durableId="868950097">
    <w:abstractNumId w:val="7"/>
  </w:num>
  <w:num w:numId="18" w16cid:durableId="2016836638">
    <w:abstractNumId w:val="6"/>
  </w:num>
  <w:num w:numId="19" w16cid:durableId="1655793965">
    <w:abstractNumId w:val="5"/>
  </w:num>
  <w:num w:numId="20" w16cid:durableId="612639555">
    <w:abstractNumId w:val="4"/>
  </w:num>
  <w:num w:numId="21" w16cid:durableId="1246109263">
    <w:abstractNumId w:val="30"/>
  </w:num>
  <w:num w:numId="22" w16cid:durableId="297028448">
    <w:abstractNumId w:val="41"/>
  </w:num>
  <w:num w:numId="23" w16cid:durableId="750784450">
    <w:abstractNumId w:val="55"/>
  </w:num>
  <w:num w:numId="24" w16cid:durableId="1633173225">
    <w:abstractNumId w:val="20"/>
  </w:num>
  <w:num w:numId="25" w16cid:durableId="618224615">
    <w:abstractNumId w:val="48"/>
  </w:num>
  <w:num w:numId="26" w16cid:durableId="1771007630">
    <w:abstractNumId w:val="23"/>
  </w:num>
  <w:num w:numId="27" w16cid:durableId="551967548">
    <w:abstractNumId w:val="26"/>
  </w:num>
  <w:num w:numId="28" w16cid:durableId="1493522597">
    <w:abstractNumId w:val="32"/>
  </w:num>
  <w:num w:numId="29" w16cid:durableId="1098939414">
    <w:abstractNumId w:val="29"/>
  </w:num>
  <w:num w:numId="30" w16cid:durableId="138305274">
    <w:abstractNumId w:val="43"/>
  </w:num>
  <w:num w:numId="31" w16cid:durableId="654257929">
    <w:abstractNumId w:val="13"/>
  </w:num>
  <w:num w:numId="32" w16cid:durableId="57020817">
    <w:abstractNumId w:val="17"/>
  </w:num>
  <w:num w:numId="33" w16cid:durableId="633876218">
    <w:abstractNumId w:val="42"/>
  </w:num>
  <w:num w:numId="34" w16cid:durableId="2035496873">
    <w:abstractNumId w:val="13"/>
    <w:lvlOverride w:ilvl="0">
      <w:startOverride w:val="1"/>
    </w:lvlOverride>
  </w:num>
  <w:num w:numId="35" w16cid:durableId="1608080515">
    <w:abstractNumId w:val="13"/>
    <w:lvlOverride w:ilvl="0">
      <w:startOverride w:val="1"/>
    </w:lvlOverride>
  </w:num>
  <w:num w:numId="36" w16cid:durableId="681320445">
    <w:abstractNumId w:val="39"/>
  </w:num>
  <w:num w:numId="37" w16cid:durableId="1738160843">
    <w:abstractNumId w:val="24"/>
  </w:num>
  <w:num w:numId="38" w16cid:durableId="1641568545">
    <w:abstractNumId w:val="52"/>
  </w:num>
  <w:num w:numId="39" w16cid:durableId="58865154">
    <w:abstractNumId w:val="14"/>
  </w:num>
  <w:num w:numId="40" w16cid:durableId="15789800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5469853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31890592">
    <w:abstractNumId w:val="25"/>
  </w:num>
  <w:num w:numId="43" w16cid:durableId="643857455">
    <w:abstractNumId w:val="56"/>
  </w:num>
  <w:num w:numId="44" w16cid:durableId="38631767">
    <w:abstractNumId w:val="40"/>
  </w:num>
  <w:num w:numId="45" w16cid:durableId="1123694833">
    <w:abstractNumId w:val="49"/>
  </w:num>
  <w:num w:numId="46" w16cid:durableId="2131362889">
    <w:abstractNumId w:val="36"/>
  </w:num>
  <w:num w:numId="47" w16cid:durableId="2059357536">
    <w:abstractNumId w:val="44"/>
  </w:num>
  <w:num w:numId="48" w16cid:durableId="561520843">
    <w:abstractNumId w:val="21"/>
  </w:num>
  <w:num w:numId="49" w16cid:durableId="1063287743">
    <w:abstractNumId w:val="28"/>
  </w:num>
  <w:num w:numId="50" w16cid:durableId="765806984">
    <w:abstractNumId w:val="16"/>
  </w:num>
  <w:num w:numId="51" w16cid:durableId="2127656683">
    <w:abstractNumId w:val="43"/>
  </w:num>
  <w:num w:numId="52" w16cid:durableId="1310357142">
    <w:abstractNumId w:val="43"/>
  </w:num>
  <w:num w:numId="53" w16cid:durableId="1632663333">
    <w:abstractNumId w:val="27"/>
  </w:num>
  <w:num w:numId="54" w16cid:durableId="904142489">
    <w:abstractNumId w:val="50"/>
  </w:num>
  <w:num w:numId="55" w16cid:durableId="1249117491">
    <w:abstractNumId w:val="10"/>
  </w:num>
  <w:num w:numId="56" w16cid:durableId="1409115418">
    <w:abstractNumId w:val="38"/>
  </w:num>
  <w:num w:numId="57" w16cid:durableId="429393946">
    <w:abstractNumId w:val="45"/>
  </w:num>
  <w:num w:numId="58" w16cid:durableId="2066173169">
    <w:abstractNumId w:val="18"/>
  </w:num>
  <w:num w:numId="59" w16cid:durableId="1440906258">
    <w:abstractNumId w:val="11"/>
  </w:num>
  <w:num w:numId="60" w16cid:durableId="609357492">
    <w:abstractNumId w:val="47"/>
  </w:num>
  <w:num w:numId="61" w16cid:durableId="1676150264">
    <w:abstractNumId w:val="37"/>
  </w:num>
  <w:num w:numId="62" w16cid:durableId="2016765862">
    <w:abstractNumId w:val="51"/>
  </w:num>
  <w:num w:numId="63" w16cid:durableId="1405562822">
    <w:abstractNumId w:val="15"/>
  </w:num>
  <w:num w:numId="64" w16cid:durableId="1256012404">
    <w:abstractNumId w:val="58"/>
  </w:num>
  <w:num w:numId="65" w16cid:durableId="1099107166">
    <w:abstractNumId w:val="3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08"/>
  <w:hyphenationZone w:val="425"/>
  <w:drawingGridHorizontalSpacing w:val="851"/>
  <w:drawingGridVerticalSpacing w:val="686"/>
  <w:characterSpacingControl w:val="doNotCompress"/>
  <w:hdrShapeDefaults>
    <o:shapedefaults v:ext="edit" spidmax="2050">
      <o:colormru v:ext="edit" colors="#ccc,#00b0ca,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ED0"/>
    <w:rsid w:val="00000956"/>
    <w:rsid w:val="000022CE"/>
    <w:rsid w:val="0000380A"/>
    <w:rsid w:val="00016BC7"/>
    <w:rsid w:val="00017650"/>
    <w:rsid w:val="00017F67"/>
    <w:rsid w:val="000219F7"/>
    <w:rsid w:val="00023D39"/>
    <w:rsid w:val="00025991"/>
    <w:rsid w:val="00026279"/>
    <w:rsid w:val="00026EDC"/>
    <w:rsid w:val="00026FB6"/>
    <w:rsid w:val="00030DEB"/>
    <w:rsid w:val="00031072"/>
    <w:rsid w:val="00031909"/>
    <w:rsid w:val="00034179"/>
    <w:rsid w:val="00040A08"/>
    <w:rsid w:val="00041154"/>
    <w:rsid w:val="00054188"/>
    <w:rsid w:val="00064550"/>
    <w:rsid w:val="00067F4A"/>
    <w:rsid w:val="00070D43"/>
    <w:rsid w:val="000746B2"/>
    <w:rsid w:val="00075021"/>
    <w:rsid w:val="000759E3"/>
    <w:rsid w:val="00076DF6"/>
    <w:rsid w:val="00091E97"/>
    <w:rsid w:val="00092193"/>
    <w:rsid w:val="00095272"/>
    <w:rsid w:val="00097621"/>
    <w:rsid w:val="000A0F21"/>
    <w:rsid w:val="000A3283"/>
    <w:rsid w:val="000B07F7"/>
    <w:rsid w:val="000B374E"/>
    <w:rsid w:val="000B4371"/>
    <w:rsid w:val="000B60E9"/>
    <w:rsid w:val="000B674F"/>
    <w:rsid w:val="000C2B73"/>
    <w:rsid w:val="000C5A35"/>
    <w:rsid w:val="000C71ED"/>
    <w:rsid w:val="000C7FE9"/>
    <w:rsid w:val="000D3438"/>
    <w:rsid w:val="000D380B"/>
    <w:rsid w:val="000D3C86"/>
    <w:rsid w:val="000D6181"/>
    <w:rsid w:val="000F09AD"/>
    <w:rsid w:val="000F1A72"/>
    <w:rsid w:val="000F635B"/>
    <w:rsid w:val="000F6A1C"/>
    <w:rsid w:val="000F6E07"/>
    <w:rsid w:val="001106B4"/>
    <w:rsid w:val="001121F0"/>
    <w:rsid w:val="0011487A"/>
    <w:rsid w:val="00114D06"/>
    <w:rsid w:val="00115062"/>
    <w:rsid w:val="001169AA"/>
    <w:rsid w:val="0012102D"/>
    <w:rsid w:val="00121C12"/>
    <w:rsid w:val="001250D7"/>
    <w:rsid w:val="001315BA"/>
    <w:rsid w:val="00132100"/>
    <w:rsid w:val="0013371A"/>
    <w:rsid w:val="001345D0"/>
    <w:rsid w:val="001426F4"/>
    <w:rsid w:val="001475EE"/>
    <w:rsid w:val="00153DDD"/>
    <w:rsid w:val="00156F7B"/>
    <w:rsid w:val="00157DE6"/>
    <w:rsid w:val="00164685"/>
    <w:rsid w:val="00165A0D"/>
    <w:rsid w:val="00167F88"/>
    <w:rsid w:val="00171271"/>
    <w:rsid w:val="001750A7"/>
    <w:rsid w:val="00175EF4"/>
    <w:rsid w:val="00181D6B"/>
    <w:rsid w:val="001820FA"/>
    <w:rsid w:val="00182144"/>
    <w:rsid w:val="00185F27"/>
    <w:rsid w:val="00192C68"/>
    <w:rsid w:val="00194B92"/>
    <w:rsid w:val="001A0073"/>
    <w:rsid w:val="001A284F"/>
    <w:rsid w:val="001A4437"/>
    <w:rsid w:val="001A6D8A"/>
    <w:rsid w:val="001A7DE7"/>
    <w:rsid w:val="001B48E3"/>
    <w:rsid w:val="001B7E57"/>
    <w:rsid w:val="001C32BB"/>
    <w:rsid w:val="001C5B45"/>
    <w:rsid w:val="001C741C"/>
    <w:rsid w:val="001C7F1C"/>
    <w:rsid w:val="001D1A90"/>
    <w:rsid w:val="001D4656"/>
    <w:rsid w:val="001D6328"/>
    <w:rsid w:val="001E3933"/>
    <w:rsid w:val="001F169E"/>
    <w:rsid w:val="001F2EC4"/>
    <w:rsid w:val="001F3860"/>
    <w:rsid w:val="00200FCA"/>
    <w:rsid w:val="00204BAA"/>
    <w:rsid w:val="00205111"/>
    <w:rsid w:val="00213EB7"/>
    <w:rsid w:val="002171E2"/>
    <w:rsid w:val="002228C7"/>
    <w:rsid w:val="00230778"/>
    <w:rsid w:val="0023208D"/>
    <w:rsid w:val="00236A2D"/>
    <w:rsid w:val="00237E34"/>
    <w:rsid w:val="00242124"/>
    <w:rsid w:val="0024229E"/>
    <w:rsid w:val="00243E38"/>
    <w:rsid w:val="00246862"/>
    <w:rsid w:val="00251B1A"/>
    <w:rsid w:val="00257082"/>
    <w:rsid w:val="00261A35"/>
    <w:rsid w:val="00261E62"/>
    <w:rsid w:val="002633C5"/>
    <w:rsid w:val="00267A7E"/>
    <w:rsid w:val="00270AF8"/>
    <w:rsid w:val="0028240A"/>
    <w:rsid w:val="00283C50"/>
    <w:rsid w:val="00291485"/>
    <w:rsid w:val="0029339C"/>
    <w:rsid w:val="002956A8"/>
    <w:rsid w:val="00296281"/>
    <w:rsid w:val="002A15EA"/>
    <w:rsid w:val="002A420F"/>
    <w:rsid w:val="002A71DB"/>
    <w:rsid w:val="002B02C1"/>
    <w:rsid w:val="002C2100"/>
    <w:rsid w:val="002C53DF"/>
    <w:rsid w:val="002C67F7"/>
    <w:rsid w:val="002C6C20"/>
    <w:rsid w:val="002C76B6"/>
    <w:rsid w:val="002D5426"/>
    <w:rsid w:val="002E12C0"/>
    <w:rsid w:val="002E6BD1"/>
    <w:rsid w:val="002E6E6F"/>
    <w:rsid w:val="002E7373"/>
    <w:rsid w:val="002E74A0"/>
    <w:rsid w:val="002E770C"/>
    <w:rsid w:val="003000B4"/>
    <w:rsid w:val="0030383B"/>
    <w:rsid w:val="003142B1"/>
    <w:rsid w:val="00315C50"/>
    <w:rsid w:val="00316426"/>
    <w:rsid w:val="00320110"/>
    <w:rsid w:val="00326DCB"/>
    <w:rsid w:val="00331119"/>
    <w:rsid w:val="00335C94"/>
    <w:rsid w:val="00336627"/>
    <w:rsid w:val="00340207"/>
    <w:rsid w:val="0034099A"/>
    <w:rsid w:val="00340A24"/>
    <w:rsid w:val="003478CC"/>
    <w:rsid w:val="003501F6"/>
    <w:rsid w:val="00356B74"/>
    <w:rsid w:val="003617A9"/>
    <w:rsid w:val="00375D0A"/>
    <w:rsid w:val="00375E64"/>
    <w:rsid w:val="00382CD6"/>
    <w:rsid w:val="003859FC"/>
    <w:rsid w:val="00387594"/>
    <w:rsid w:val="00394A33"/>
    <w:rsid w:val="003A09FC"/>
    <w:rsid w:val="003A0C8E"/>
    <w:rsid w:val="003A1220"/>
    <w:rsid w:val="003A13DF"/>
    <w:rsid w:val="003A5136"/>
    <w:rsid w:val="003A51C0"/>
    <w:rsid w:val="003A654D"/>
    <w:rsid w:val="003B3FEC"/>
    <w:rsid w:val="003C4E69"/>
    <w:rsid w:val="003C6E53"/>
    <w:rsid w:val="003D1728"/>
    <w:rsid w:val="003E03F2"/>
    <w:rsid w:val="003E0C78"/>
    <w:rsid w:val="003E30A5"/>
    <w:rsid w:val="003E42A0"/>
    <w:rsid w:val="003E4A23"/>
    <w:rsid w:val="003E4E4E"/>
    <w:rsid w:val="003E5660"/>
    <w:rsid w:val="003E5E7E"/>
    <w:rsid w:val="003E652E"/>
    <w:rsid w:val="003F0A06"/>
    <w:rsid w:val="003F2DED"/>
    <w:rsid w:val="003F482D"/>
    <w:rsid w:val="003F4AF1"/>
    <w:rsid w:val="004027AF"/>
    <w:rsid w:val="00406842"/>
    <w:rsid w:val="004170E4"/>
    <w:rsid w:val="0042058E"/>
    <w:rsid w:val="004228C9"/>
    <w:rsid w:val="00423A61"/>
    <w:rsid w:val="004248B6"/>
    <w:rsid w:val="004255BE"/>
    <w:rsid w:val="00433CCD"/>
    <w:rsid w:val="00434012"/>
    <w:rsid w:val="00436B8D"/>
    <w:rsid w:val="004401FE"/>
    <w:rsid w:val="00440293"/>
    <w:rsid w:val="00450D1A"/>
    <w:rsid w:val="00455638"/>
    <w:rsid w:val="004609EE"/>
    <w:rsid w:val="00467E3F"/>
    <w:rsid w:val="00481AA3"/>
    <w:rsid w:val="004902FA"/>
    <w:rsid w:val="004946EF"/>
    <w:rsid w:val="0049683C"/>
    <w:rsid w:val="00496B1F"/>
    <w:rsid w:val="004A17A7"/>
    <w:rsid w:val="004A23EF"/>
    <w:rsid w:val="004A7D8B"/>
    <w:rsid w:val="004B70E8"/>
    <w:rsid w:val="004C0657"/>
    <w:rsid w:val="004C1500"/>
    <w:rsid w:val="004C1EE3"/>
    <w:rsid w:val="004C3608"/>
    <w:rsid w:val="004C3F5A"/>
    <w:rsid w:val="004C4AB7"/>
    <w:rsid w:val="004C53EC"/>
    <w:rsid w:val="004C58F0"/>
    <w:rsid w:val="004C5C01"/>
    <w:rsid w:val="004D12E2"/>
    <w:rsid w:val="004D408F"/>
    <w:rsid w:val="004D654F"/>
    <w:rsid w:val="004D767B"/>
    <w:rsid w:val="004E190F"/>
    <w:rsid w:val="004E1FDB"/>
    <w:rsid w:val="004E67A9"/>
    <w:rsid w:val="004F1E12"/>
    <w:rsid w:val="004F5FC6"/>
    <w:rsid w:val="00503D9A"/>
    <w:rsid w:val="00504F34"/>
    <w:rsid w:val="00506587"/>
    <w:rsid w:val="00513A1C"/>
    <w:rsid w:val="00515124"/>
    <w:rsid w:val="00520064"/>
    <w:rsid w:val="00535131"/>
    <w:rsid w:val="00543BFA"/>
    <w:rsid w:val="005516A5"/>
    <w:rsid w:val="00554686"/>
    <w:rsid w:val="00554F6D"/>
    <w:rsid w:val="00556B05"/>
    <w:rsid w:val="005600E2"/>
    <w:rsid w:val="0056031B"/>
    <w:rsid w:val="0056069D"/>
    <w:rsid w:val="005612F3"/>
    <w:rsid w:val="00564FD0"/>
    <w:rsid w:val="00584F05"/>
    <w:rsid w:val="00585F88"/>
    <w:rsid w:val="005A6D8D"/>
    <w:rsid w:val="005A72AB"/>
    <w:rsid w:val="005B2AB9"/>
    <w:rsid w:val="005B41AF"/>
    <w:rsid w:val="005B525E"/>
    <w:rsid w:val="005D5845"/>
    <w:rsid w:val="005D5EE0"/>
    <w:rsid w:val="005D623B"/>
    <w:rsid w:val="005D68F2"/>
    <w:rsid w:val="005D75A1"/>
    <w:rsid w:val="005E0681"/>
    <w:rsid w:val="005E279E"/>
    <w:rsid w:val="005E31F0"/>
    <w:rsid w:val="005E4257"/>
    <w:rsid w:val="005E470F"/>
    <w:rsid w:val="005E5375"/>
    <w:rsid w:val="005F1A31"/>
    <w:rsid w:val="005F71AE"/>
    <w:rsid w:val="00601EB8"/>
    <w:rsid w:val="00602871"/>
    <w:rsid w:val="00603950"/>
    <w:rsid w:val="006066B9"/>
    <w:rsid w:val="00614229"/>
    <w:rsid w:val="00616BDE"/>
    <w:rsid w:val="006175A3"/>
    <w:rsid w:val="006201CB"/>
    <w:rsid w:val="0062398A"/>
    <w:rsid w:val="006312CB"/>
    <w:rsid w:val="00632053"/>
    <w:rsid w:val="00633152"/>
    <w:rsid w:val="00643901"/>
    <w:rsid w:val="00644828"/>
    <w:rsid w:val="006475C8"/>
    <w:rsid w:val="006500A8"/>
    <w:rsid w:val="00655E9F"/>
    <w:rsid w:val="0066392C"/>
    <w:rsid w:val="006672A6"/>
    <w:rsid w:val="006675F1"/>
    <w:rsid w:val="00675CC0"/>
    <w:rsid w:val="00676E1D"/>
    <w:rsid w:val="00680925"/>
    <w:rsid w:val="00684431"/>
    <w:rsid w:val="00687183"/>
    <w:rsid w:val="00690EA4"/>
    <w:rsid w:val="006929FA"/>
    <w:rsid w:val="00693CBD"/>
    <w:rsid w:val="00695FB0"/>
    <w:rsid w:val="006A4F0C"/>
    <w:rsid w:val="006B0D95"/>
    <w:rsid w:val="006B1EB5"/>
    <w:rsid w:val="006B3630"/>
    <w:rsid w:val="006B46C7"/>
    <w:rsid w:val="006C006B"/>
    <w:rsid w:val="006C5683"/>
    <w:rsid w:val="006C6E2B"/>
    <w:rsid w:val="006C7AA0"/>
    <w:rsid w:val="006D5B0B"/>
    <w:rsid w:val="006D749A"/>
    <w:rsid w:val="006E1B05"/>
    <w:rsid w:val="006E51C9"/>
    <w:rsid w:val="006E787C"/>
    <w:rsid w:val="006F3746"/>
    <w:rsid w:val="006F6BC6"/>
    <w:rsid w:val="007000FC"/>
    <w:rsid w:val="00704C77"/>
    <w:rsid w:val="00706D88"/>
    <w:rsid w:val="00711F1D"/>
    <w:rsid w:val="00724CB0"/>
    <w:rsid w:val="00730948"/>
    <w:rsid w:val="00733F03"/>
    <w:rsid w:val="00734282"/>
    <w:rsid w:val="00736661"/>
    <w:rsid w:val="00740171"/>
    <w:rsid w:val="0074036C"/>
    <w:rsid w:val="007441F8"/>
    <w:rsid w:val="007543B1"/>
    <w:rsid w:val="00756AAD"/>
    <w:rsid w:val="00762A2B"/>
    <w:rsid w:val="0076615E"/>
    <w:rsid w:val="0076790F"/>
    <w:rsid w:val="007679B0"/>
    <w:rsid w:val="00773C22"/>
    <w:rsid w:val="007747D4"/>
    <w:rsid w:val="00777A24"/>
    <w:rsid w:val="007828CB"/>
    <w:rsid w:val="00784BC3"/>
    <w:rsid w:val="00784D45"/>
    <w:rsid w:val="00790245"/>
    <w:rsid w:val="00791424"/>
    <w:rsid w:val="00793E13"/>
    <w:rsid w:val="007A1DF0"/>
    <w:rsid w:val="007A4C7E"/>
    <w:rsid w:val="007A67A3"/>
    <w:rsid w:val="007A736B"/>
    <w:rsid w:val="007A7933"/>
    <w:rsid w:val="007B1E72"/>
    <w:rsid w:val="007B2716"/>
    <w:rsid w:val="007B4098"/>
    <w:rsid w:val="007B5184"/>
    <w:rsid w:val="007B5420"/>
    <w:rsid w:val="007C34EF"/>
    <w:rsid w:val="007C4370"/>
    <w:rsid w:val="007C4BC5"/>
    <w:rsid w:val="007C738F"/>
    <w:rsid w:val="007E1ED5"/>
    <w:rsid w:val="007E24E9"/>
    <w:rsid w:val="007E2718"/>
    <w:rsid w:val="007E3789"/>
    <w:rsid w:val="007E6B8D"/>
    <w:rsid w:val="007F204C"/>
    <w:rsid w:val="00805CBC"/>
    <w:rsid w:val="00814CA3"/>
    <w:rsid w:val="008167B2"/>
    <w:rsid w:val="00816920"/>
    <w:rsid w:val="008203A6"/>
    <w:rsid w:val="008235FC"/>
    <w:rsid w:val="008241DE"/>
    <w:rsid w:val="008259C8"/>
    <w:rsid w:val="00831518"/>
    <w:rsid w:val="00832AD6"/>
    <w:rsid w:val="00834B8F"/>
    <w:rsid w:val="0083663C"/>
    <w:rsid w:val="0083665F"/>
    <w:rsid w:val="00843089"/>
    <w:rsid w:val="008441BC"/>
    <w:rsid w:val="0085106B"/>
    <w:rsid w:val="00852357"/>
    <w:rsid w:val="008532EA"/>
    <w:rsid w:val="0085683C"/>
    <w:rsid w:val="0086419E"/>
    <w:rsid w:val="00874AED"/>
    <w:rsid w:val="00877389"/>
    <w:rsid w:val="0088049D"/>
    <w:rsid w:val="008812A5"/>
    <w:rsid w:val="008814BE"/>
    <w:rsid w:val="00883CCB"/>
    <w:rsid w:val="00892030"/>
    <w:rsid w:val="0089218D"/>
    <w:rsid w:val="0089289D"/>
    <w:rsid w:val="00893C82"/>
    <w:rsid w:val="008949A9"/>
    <w:rsid w:val="008A0073"/>
    <w:rsid w:val="008A09F5"/>
    <w:rsid w:val="008B2523"/>
    <w:rsid w:val="008B2530"/>
    <w:rsid w:val="008C1049"/>
    <w:rsid w:val="008C4027"/>
    <w:rsid w:val="008C496E"/>
    <w:rsid w:val="008C6654"/>
    <w:rsid w:val="008C76ED"/>
    <w:rsid w:val="008D3B12"/>
    <w:rsid w:val="008D3CAB"/>
    <w:rsid w:val="008D5199"/>
    <w:rsid w:val="008D6BCB"/>
    <w:rsid w:val="008E2971"/>
    <w:rsid w:val="008F24B2"/>
    <w:rsid w:val="008F69E3"/>
    <w:rsid w:val="00905222"/>
    <w:rsid w:val="00910DE1"/>
    <w:rsid w:val="00914FD3"/>
    <w:rsid w:val="00922A30"/>
    <w:rsid w:val="009410E2"/>
    <w:rsid w:val="00944F36"/>
    <w:rsid w:val="00945101"/>
    <w:rsid w:val="00945BFA"/>
    <w:rsid w:val="00950DD5"/>
    <w:rsid w:val="00956793"/>
    <w:rsid w:val="009658CD"/>
    <w:rsid w:val="00966876"/>
    <w:rsid w:val="00967AFC"/>
    <w:rsid w:val="00970CEC"/>
    <w:rsid w:val="009716D4"/>
    <w:rsid w:val="00973B20"/>
    <w:rsid w:val="00975E9B"/>
    <w:rsid w:val="009831D2"/>
    <w:rsid w:val="009865D0"/>
    <w:rsid w:val="00987805"/>
    <w:rsid w:val="0099007F"/>
    <w:rsid w:val="009969FD"/>
    <w:rsid w:val="009A5D53"/>
    <w:rsid w:val="009C08FA"/>
    <w:rsid w:val="009C177B"/>
    <w:rsid w:val="009C1C0F"/>
    <w:rsid w:val="009C28F9"/>
    <w:rsid w:val="009C41E8"/>
    <w:rsid w:val="009C4C1A"/>
    <w:rsid w:val="009D2D8E"/>
    <w:rsid w:val="009D2DDF"/>
    <w:rsid w:val="009D70A8"/>
    <w:rsid w:val="009D7A3F"/>
    <w:rsid w:val="009E4AB5"/>
    <w:rsid w:val="009E57D9"/>
    <w:rsid w:val="009F3891"/>
    <w:rsid w:val="00A014B3"/>
    <w:rsid w:val="00A03FE2"/>
    <w:rsid w:val="00A04172"/>
    <w:rsid w:val="00A12E62"/>
    <w:rsid w:val="00A24441"/>
    <w:rsid w:val="00A2452C"/>
    <w:rsid w:val="00A27EE7"/>
    <w:rsid w:val="00A42A16"/>
    <w:rsid w:val="00A4489E"/>
    <w:rsid w:val="00A501D0"/>
    <w:rsid w:val="00A50B2C"/>
    <w:rsid w:val="00A53452"/>
    <w:rsid w:val="00A53AC2"/>
    <w:rsid w:val="00A63AEA"/>
    <w:rsid w:val="00A716B7"/>
    <w:rsid w:val="00A72F38"/>
    <w:rsid w:val="00A73578"/>
    <w:rsid w:val="00A738AE"/>
    <w:rsid w:val="00A75448"/>
    <w:rsid w:val="00A813BA"/>
    <w:rsid w:val="00A85A0A"/>
    <w:rsid w:val="00A862E8"/>
    <w:rsid w:val="00A909E0"/>
    <w:rsid w:val="00A90DFA"/>
    <w:rsid w:val="00A93059"/>
    <w:rsid w:val="00AA4EBE"/>
    <w:rsid w:val="00AB3BE0"/>
    <w:rsid w:val="00AC2867"/>
    <w:rsid w:val="00AC2FF4"/>
    <w:rsid w:val="00AC3383"/>
    <w:rsid w:val="00AD169F"/>
    <w:rsid w:val="00AD68D6"/>
    <w:rsid w:val="00AD7D41"/>
    <w:rsid w:val="00AE0272"/>
    <w:rsid w:val="00AE20A9"/>
    <w:rsid w:val="00AE313B"/>
    <w:rsid w:val="00AE31D4"/>
    <w:rsid w:val="00AE3A85"/>
    <w:rsid w:val="00AE3A91"/>
    <w:rsid w:val="00AE3E2A"/>
    <w:rsid w:val="00AE6065"/>
    <w:rsid w:val="00AF1B91"/>
    <w:rsid w:val="00AF39F8"/>
    <w:rsid w:val="00AF3DE9"/>
    <w:rsid w:val="00AF7FB5"/>
    <w:rsid w:val="00B01AB4"/>
    <w:rsid w:val="00B02033"/>
    <w:rsid w:val="00B064E1"/>
    <w:rsid w:val="00B21E73"/>
    <w:rsid w:val="00B2344D"/>
    <w:rsid w:val="00B26683"/>
    <w:rsid w:val="00B32257"/>
    <w:rsid w:val="00B518B2"/>
    <w:rsid w:val="00B57526"/>
    <w:rsid w:val="00B57D25"/>
    <w:rsid w:val="00B606C4"/>
    <w:rsid w:val="00B717F0"/>
    <w:rsid w:val="00B73D28"/>
    <w:rsid w:val="00B7532C"/>
    <w:rsid w:val="00B76ACA"/>
    <w:rsid w:val="00B77680"/>
    <w:rsid w:val="00B873F4"/>
    <w:rsid w:val="00B95674"/>
    <w:rsid w:val="00BA2DBD"/>
    <w:rsid w:val="00BA466B"/>
    <w:rsid w:val="00BA5ED0"/>
    <w:rsid w:val="00BB06E0"/>
    <w:rsid w:val="00BB1D1B"/>
    <w:rsid w:val="00BB4D61"/>
    <w:rsid w:val="00BC1EF3"/>
    <w:rsid w:val="00BC2CF1"/>
    <w:rsid w:val="00BC2F28"/>
    <w:rsid w:val="00BC32EF"/>
    <w:rsid w:val="00BC3656"/>
    <w:rsid w:val="00BC40E9"/>
    <w:rsid w:val="00BD062F"/>
    <w:rsid w:val="00BD0925"/>
    <w:rsid w:val="00BD1D4E"/>
    <w:rsid w:val="00BD4130"/>
    <w:rsid w:val="00BD61E1"/>
    <w:rsid w:val="00BE248B"/>
    <w:rsid w:val="00BE51E7"/>
    <w:rsid w:val="00BE67ED"/>
    <w:rsid w:val="00BF0F4A"/>
    <w:rsid w:val="00BF505A"/>
    <w:rsid w:val="00BF53D2"/>
    <w:rsid w:val="00C0452B"/>
    <w:rsid w:val="00C06B8D"/>
    <w:rsid w:val="00C1577F"/>
    <w:rsid w:val="00C16D48"/>
    <w:rsid w:val="00C170DD"/>
    <w:rsid w:val="00C2313A"/>
    <w:rsid w:val="00C23913"/>
    <w:rsid w:val="00C243A9"/>
    <w:rsid w:val="00C32D37"/>
    <w:rsid w:val="00C3324D"/>
    <w:rsid w:val="00C33831"/>
    <w:rsid w:val="00C403C2"/>
    <w:rsid w:val="00C45156"/>
    <w:rsid w:val="00C47AB1"/>
    <w:rsid w:val="00C505F2"/>
    <w:rsid w:val="00C61F97"/>
    <w:rsid w:val="00C62894"/>
    <w:rsid w:val="00C707D1"/>
    <w:rsid w:val="00C72AD7"/>
    <w:rsid w:val="00C81163"/>
    <w:rsid w:val="00C87395"/>
    <w:rsid w:val="00C91DB9"/>
    <w:rsid w:val="00C926BB"/>
    <w:rsid w:val="00C9488D"/>
    <w:rsid w:val="00CA04F8"/>
    <w:rsid w:val="00CA2076"/>
    <w:rsid w:val="00CA39B6"/>
    <w:rsid w:val="00CB036B"/>
    <w:rsid w:val="00CB6605"/>
    <w:rsid w:val="00CC0C63"/>
    <w:rsid w:val="00CC1803"/>
    <w:rsid w:val="00CC6000"/>
    <w:rsid w:val="00CC69FE"/>
    <w:rsid w:val="00CD2120"/>
    <w:rsid w:val="00CD22B0"/>
    <w:rsid w:val="00CD36D4"/>
    <w:rsid w:val="00CD619F"/>
    <w:rsid w:val="00CE0C03"/>
    <w:rsid w:val="00CE112D"/>
    <w:rsid w:val="00CE20E8"/>
    <w:rsid w:val="00CE27FF"/>
    <w:rsid w:val="00CF7003"/>
    <w:rsid w:val="00D015C9"/>
    <w:rsid w:val="00D02647"/>
    <w:rsid w:val="00D05848"/>
    <w:rsid w:val="00D06692"/>
    <w:rsid w:val="00D07424"/>
    <w:rsid w:val="00D07715"/>
    <w:rsid w:val="00D1138B"/>
    <w:rsid w:val="00D11423"/>
    <w:rsid w:val="00D117E3"/>
    <w:rsid w:val="00D129D7"/>
    <w:rsid w:val="00D14356"/>
    <w:rsid w:val="00D151B0"/>
    <w:rsid w:val="00D1664C"/>
    <w:rsid w:val="00D22D64"/>
    <w:rsid w:val="00D25AA7"/>
    <w:rsid w:val="00D27D2A"/>
    <w:rsid w:val="00D346DA"/>
    <w:rsid w:val="00D36FC5"/>
    <w:rsid w:val="00D37DE4"/>
    <w:rsid w:val="00D40317"/>
    <w:rsid w:val="00D43D08"/>
    <w:rsid w:val="00D44A5C"/>
    <w:rsid w:val="00D44F95"/>
    <w:rsid w:val="00D45170"/>
    <w:rsid w:val="00D46866"/>
    <w:rsid w:val="00D50C19"/>
    <w:rsid w:val="00D52534"/>
    <w:rsid w:val="00D54C55"/>
    <w:rsid w:val="00D55BA4"/>
    <w:rsid w:val="00D619B4"/>
    <w:rsid w:val="00D65B32"/>
    <w:rsid w:val="00D66D36"/>
    <w:rsid w:val="00D704A0"/>
    <w:rsid w:val="00D71559"/>
    <w:rsid w:val="00D7311D"/>
    <w:rsid w:val="00D73F92"/>
    <w:rsid w:val="00D74150"/>
    <w:rsid w:val="00D759B0"/>
    <w:rsid w:val="00D86385"/>
    <w:rsid w:val="00D91093"/>
    <w:rsid w:val="00D9128E"/>
    <w:rsid w:val="00D93D68"/>
    <w:rsid w:val="00D94260"/>
    <w:rsid w:val="00D95FB1"/>
    <w:rsid w:val="00D9641B"/>
    <w:rsid w:val="00DA066C"/>
    <w:rsid w:val="00DA4E64"/>
    <w:rsid w:val="00DA5B65"/>
    <w:rsid w:val="00DA663F"/>
    <w:rsid w:val="00DB4D71"/>
    <w:rsid w:val="00DC0749"/>
    <w:rsid w:val="00DC6B08"/>
    <w:rsid w:val="00DD0811"/>
    <w:rsid w:val="00DD2D6F"/>
    <w:rsid w:val="00DF3DEC"/>
    <w:rsid w:val="00E0462C"/>
    <w:rsid w:val="00E13CCD"/>
    <w:rsid w:val="00E14A96"/>
    <w:rsid w:val="00E2525F"/>
    <w:rsid w:val="00E3132A"/>
    <w:rsid w:val="00E37B86"/>
    <w:rsid w:val="00E410A4"/>
    <w:rsid w:val="00E4271E"/>
    <w:rsid w:val="00E446A1"/>
    <w:rsid w:val="00E5408C"/>
    <w:rsid w:val="00E5546E"/>
    <w:rsid w:val="00E5551F"/>
    <w:rsid w:val="00E63E87"/>
    <w:rsid w:val="00E63ED0"/>
    <w:rsid w:val="00E725F6"/>
    <w:rsid w:val="00E7432B"/>
    <w:rsid w:val="00E75505"/>
    <w:rsid w:val="00E768F2"/>
    <w:rsid w:val="00E823DF"/>
    <w:rsid w:val="00E864E3"/>
    <w:rsid w:val="00E90396"/>
    <w:rsid w:val="00E909D3"/>
    <w:rsid w:val="00EA4193"/>
    <w:rsid w:val="00EB2595"/>
    <w:rsid w:val="00EB327C"/>
    <w:rsid w:val="00EB3973"/>
    <w:rsid w:val="00EB4528"/>
    <w:rsid w:val="00EB7098"/>
    <w:rsid w:val="00EC2556"/>
    <w:rsid w:val="00EC60F0"/>
    <w:rsid w:val="00EC72FA"/>
    <w:rsid w:val="00ED7444"/>
    <w:rsid w:val="00EE1C59"/>
    <w:rsid w:val="00EE3E6D"/>
    <w:rsid w:val="00EE482C"/>
    <w:rsid w:val="00EF328D"/>
    <w:rsid w:val="00F01A9D"/>
    <w:rsid w:val="00F02DA9"/>
    <w:rsid w:val="00F033D4"/>
    <w:rsid w:val="00F074CC"/>
    <w:rsid w:val="00F10B05"/>
    <w:rsid w:val="00F11CA5"/>
    <w:rsid w:val="00F15A73"/>
    <w:rsid w:val="00F2174C"/>
    <w:rsid w:val="00F27B98"/>
    <w:rsid w:val="00F31072"/>
    <w:rsid w:val="00F34975"/>
    <w:rsid w:val="00F36CB1"/>
    <w:rsid w:val="00F40F02"/>
    <w:rsid w:val="00F412A1"/>
    <w:rsid w:val="00F42FAA"/>
    <w:rsid w:val="00F518A0"/>
    <w:rsid w:val="00F5552A"/>
    <w:rsid w:val="00F60763"/>
    <w:rsid w:val="00F61724"/>
    <w:rsid w:val="00F62730"/>
    <w:rsid w:val="00F62894"/>
    <w:rsid w:val="00F71522"/>
    <w:rsid w:val="00F722C9"/>
    <w:rsid w:val="00F74C0C"/>
    <w:rsid w:val="00F80471"/>
    <w:rsid w:val="00F80A10"/>
    <w:rsid w:val="00F838AE"/>
    <w:rsid w:val="00F838C1"/>
    <w:rsid w:val="00F858FB"/>
    <w:rsid w:val="00F87264"/>
    <w:rsid w:val="00F91AF8"/>
    <w:rsid w:val="00F92458"/>
    <w:rsid w:val="00F93043"/>
    <w:rsid w:val="00F9339C"/>
    <w:rsid w:val="00F93FEE"/>
    <w:rsid w:val="00F979FC"/>
    <w:rsid w:val="00FA1A69"/>
    <w:rsid w:val="00FA3D95"/>
    <w:rsid w:val="00FA4D9A"/>
    <w:rsid w:val="00FA5FD7"/>
    <w:rsid w:val="00FA66D7"/>
    <w:rsid w:val="00FB0DF3"/>
    <w:rsid w:val="00FB3CC3"/>
    <w:rsid w:val="00FB7954"/>
    <w:rsid w:val="00FB7C50"/>
    <w:rsid w:val="00FB7CAD"/>
    <w:rsid w:val="00FC313F"/>
    <w:rsid w:val="00FD3FEA"/>
    <w:rsid w:val="00FD4417"/>
    <w:rsid w:val="00FE069C"/>
    <w:rsid w:val="00FE21C4"/>
    <w:rsid w:val="00FE3693"/>
    <w:rsid w:val="00FE52D2"/>
    <w:rsid w:val="00FE7D0E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c,#00b0ca,#ddd"/>
    </o:shapedefaults>
    <o:shapelayout v:ext="edit">
      <o:idmap v:ext="edit" data="2"/>
    </o:shapelayout>
  </w:shapeDefaults>
  <w:decimalSymbol w:val=","/>
  <w:listSeparator w:val=";"/>
  <w14:docId w14:val="59105AA0"/>
  <w15:chartTrackingRefBased/>
  <w15:docId w15:val="{36A47EA1-5564-4A48-8D20-1DE550A5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2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441F8"/>
    <w:pPr>
      <w:spacing w:after="120"/>
    </w:pPr>
    <w:rPr>
      <w:rFonts w:ascii="Arial" w:hAnsi="Arial" w:cs="Arial"/>
      <w:bCs/>
      <w:color w:val="004254"/>
      <w:kern w:val="32"/>
      <w:sz w:val="22"/>
      <w:szCs w:val="22"/>
    </w:rPr>
  </w:style>
  <w:style w:type="paragraph" w:styleId="Ttulo1">
    <w:name w:val="heading 1"/>
    <w:next w:val="Ttulo2"/>
    <w:link w:val="Ttulo1Car"/>
    <w:autoRedefine/>
    <w:qFormat/>
    <w:rsid w:val="00181D6B"/>
    <w:pPr>
      <w:keepNext/>
      <w:keepLines/>
      <w:numPr>
        <w:numId w:val="30"/>
      </w:numPr>
      <w:overflowPunct w:val="0"/>
      <w:autoSpaceDE w:val="0"/>
      <w:autoSpaceDN w:val="0"/>
      <w:adjustRightInd w:val="0"/>
      <w:spacing w:after="120"/>
      <w:ind w:left="680" w:hanging="680"/>
      <w:textAlignment w:val="baseline"/>
      <w:outlineLvl w:val="0"/>
    </w:pPr>
    <w:rPr>
      <w:rFonts w:ascii="Georgia" w:hAnsi="Georgia" w:cs="Arial"/>
      <w:color w:val="004254"/>
      <w:kern w:val="32"/>
      <w:sz w:val="40"/>
      <w:szCs w:val="28"/>
    </w:rPr>
  </w:style>
  <w:style w:type="paragraph" w:styleId="Ttulo2">
    <w:name w:val="heading 2"/>
    <w:next w:val="Normal"/>
    <w:link w:val="Ttulo2Car"/>
    <w:autoRedefine/>
    <w:qFormat/>
    <w:rsid w:val="00091E97"/>
    <w:pPr>
      <w:keepNext/>
      <w:keepLines/>
      <w:numPr>
        <w:ilvl w:val="1"/>
        <w:numId w:val="30"/>
      </w:numPr>
      <w:overflowPunct w:val="0"/>
      <w:autoSpaceDE w:val="0"/>
      <w:autoSpaceDN w:val="0"/>
      <w:adjustRightInd w:val="0"/>
      <w:spacing w:after="120"/>
      <w:ind w:left="680" w:hanging="680"/>
      <w:textAlignment w:val="baseline"/>
      <w:outlineLvl w:val="1"/>
    </w:pPr>
    <w:rPr>
      <w:rFonts w:ascii="Arial" w:hAnsi="Arial" w:cs="Arial"/>
      <w:iCs/>
      <w:color w:val="03657C"/>
      <w:kern w:val="32"/>
      <w:sz w:val="28"/>
      <w:szCs w:val="22"/>
    </w:rPr>
  </w:style>
  <w:style w:type="paragraph" w:styleId="Ttulo3">
    <w:name w:val="heading 3"/>
    <w:basedOn w:val="Normal"/>
    <w:next w:val="Normal"/>
    <w:link w:val="Ttulo3Car"/>
    <w:qFormat/>
    <w:rsid w:val="00DD2D6F"/>
    <w:pPr>
      <w:keepNext/>
      <w:numPr>
        <w:ilvl w:val="2"/>
        <w:numId w:val="1"/>
      </w:numPr>
      <w:tabs>
        <w:tab w:val="clear" w:pos="1425"/>
      </w:tabs>
      <w:ind w:left="567" w:hanging="567"/>
      <w:outlineLvl w:val="2"/>
    </w:pPr>
    <w:rPr>
      <w:bCs w:val="0"/>
      <w:sz w:val="24"/>
    </w:rPr>
  </w:style>
  <w:style w:type="paragraph" w:styleId="Ttulo4">
    <w:name w:val="heading 4"/>
    <w:basedOn w:val="Normal"/>
    <w:next w:val="Normal"/>
    <w:link w:val="Ttulo4Car"/>
    <w:unhideWhenUsed/>
    <w:qFormat/>
    <w:rsid w:val="00181D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09403" w:themeColor="accent1" w:themeShade="BF"/>
    </w:rPr>
  </w:style>
  <w:style w:type="paragraph" w:styleId="Ttulo5">
    <w:name w:val="heading 5"/>
    <w:basedOn w:val="Ttulo4"/>
    <w:next w:val="Normal"/>
    <w:link w:val="Ttulo5Car"/>
    <w:qFormat/>
    <w:rsid w:val="00181D6B"/>
    <w:pPr>
      <w:tabs>
        <w:tab w:val="num" w:pos="1134"/>
      </w:tabs>
      <w:overflowPunct w:val="0"/>
      <w:autoSpaceDE w:val="0"/>
      <w:autoSpaceDN w:val="0"/>
      <w:adjustRightInd w:val="0"/>
      <w:spacing w:before="240" w:after="60"/>
      <w:ind w:left="1134" w:hanging="1134"/>
      <w:textAlignment w:val="baseline"/>
      <w:outlineLvl w:val="4"/>
    </w:pPr>
    <w:rPr>
      <w:rFonts w:ascii="Arial" w:hAnsi="Arial"/>
      <w:bCs w:val="0"/>
      <w:i w:val="0"/>
      <w:iCs w:val="0"/>
      <w:color w:val="auto"/>
      <w:kern w:val="0"/>
      <w:szCs w:val="20"/>
      <w:lang w:val="en-GB" w:eastAsia="en-US"/>
    </w:rPr>
  </w:style>
  <w:style w:type="paragraph" w:styleId="Ttulo6">
    <w:name w:val="heading 6"/>
    <w:basedOn w:val="Ttulo5"/>
    <w:next w:val="Normal"/>
    <w:link w:val="Ttulo6Car"/>
    <w:qFormat/>
    <w:rsid w:val="00181D6B"/>
    <w:pPr>
      <w:tabs>
        <w:tab w:val="clear" w:pos="1134"/>
        <w:tab w:val="num" w:pos="1701"/>
      </w:tabs>
      <w:ind w:left="1701" w:hanging="1701"/>
      <w:outlineLvl w:val="5"/>
    </w:pPr>
  </w:style>
  <w:style w:type="paragraph" w:styleId="Ttulo7">
    <w:name w:val="heading 7"/>
    <w:basedOn w:val="Ttulo6"/>
    <w:next w:val="Normal"/>
    <w:link w:val="Ttulo7Car"/>
    <w:qFormat/>
    <w:rsid w:val="00181D6B"/>
    <w:pPr>
      <w:outlineLvl w:val="6"/>
    </w:pPr>
  </w:style>
  <w:style w:type="paragraph" w:styleId="Ttulo8">
    <w:name w:val="heading 8"/>
    <w:basedOn w:val="Ttulo7"/>
    <w:link w:val="Ttulo8Car"/>
    <w:qFormat/>
    <w:rsid w:val="00181D6B"/>
    <w:pPr>
      <w:tabs>
        <w:tab w:val="left" w:pos="1701"/>
        <w:tab w:val="num" w:pos="1800"/>
      </w:tabs>
      <w:outlineLvl w:val="7"/>
    </w:pPr>
  </w:style>
  <w:style w:type="paragraph" w:styleId="Ttulo9">
    <w:name w:val="heading 9"/>
    <w:basedOn w:val="Ttulo8"/>
    <w:next w:val="Normal"/>
    <w:link w:val="Ttulo9Car"/>
    <w:qFormat/>
    <w:rsid w:val="00181D6B"/>
    <w:pPr>
      <w:tabs>
        <w:tab w:val="clear" w:pos="1800"/>
        <w:tab w:val="num" w:pos="1584"/>
      </w:tabs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pgrafe">
    <w:name w:val="Epígrafe"/>
    <w:basedOn w:val="Normal"/>
    <w:next w:val="Normal"/>
    <w:rsid w:val="008F5C91"/>
    <w:rPr>
      <w:b/>
      <w:bCs w:val="0"/>
      <w:sz w:val="20"/>
      <w:szCs w:val="20"/>
    </w:rPr>
  </w:style>
  <w:style w:type="character" w:styleId="Nmerodepgina">
    <w:name w:val="page number"/>
    <w:basedOn w:val="Fuentedeprrafopredeter"/>
    <w:rsid w:val="00AC1BD9"/>
    <w:rPr>
      <w:rFonts w:ascii="Arial" w:hAnsi="Arial"/>
      <w:sz w:val="20"/>
    </w:rPr>
  </w:style>
  <w:style w:type="paragraph" w:customStyle="1" w:styleId="PORTtexsecundario">
    <w:name w:val="PORT_tex secundario"/>
    <w:basedOn w:val="Normal"/>
    <w:rsid w:val="00AC1BD9"/>
    <w:pPr>
      <w:ind w:left="378"/>
    </w:pPr>
    <w:rPr>
      <w:szCs w:val="20"/>
    </w:rPr>
  </w:style>
  <w:style w:type="paragraph" w:customStyle="1" w:styleId="PORTSubtituloportada">
    <w:name w:val="PORT_Subtitulo portada"/>
    <w:basedOn w:val="Normal"/>
    <w:rsid w:val="000D25D3"/>
    <w:pPr>
      <w:ind w:left="378"/>
    </w:pPr>
    <w:rPr>
      <w:color w:val="00B0CA"/>
      <w:sz w:val="28"/>
      <w:szCs w:val="20"/>
    </w:rPr>
  </w:style>
  <w:style w:type="paragraph" w:styleId="Encabezado">
    <w:name w:val="header"/>
    <w:basedOn w:val="Normal"/>
    <w:rsid w:val="00232BE4"/>
    <w:pPr>
      <w:tabs>
        <w:tab w:val="center" w:pos="4252"/>
        <w:tab w:val="right" w:pos="8504"/>
      </w:tabs>
    </w:pPr>
  </w:style>
  <w:style w:type="paragraph" w:customStyle="1" w:styleId="PORTTITPORTADA">
    <w:name w:val="PORT_TIT.PORTADA"/>
    <w:basedOn w:val="Normal"/>
    <w:rsid w:val="00A4547F"/>
    <w:pPr>
      <w:ind w:left="378"/>
    </w:pPr>
    <w:rPr>
      <w:b/>
      <w:bCs w:val="0"/>
      <w:caps/>
      <w:color w:val="000000"/>
      <w:sz w:val="56"/>
      <w:szCs w:val="20"/>
    </w:rPr>
  </w:style>
  <w:style w:type="paragraph" w:styleId="Piedepgina">
    <w:name w:val="footer"/>
    <w:basedOn w:val="Normal"/>
    <w:link w:val="PiedepginaCar"/>
    <w:uiPriority w:val="99"/>
    <w:rsid w:val="00157DE6"/>
    <w:rPr>
      <w:color w:val="A6A6A6"/>
      <w:sz w:val="16"/>
    </w:rPr>
  </w:style>
  <w:style w:type="paragraph" w:customStyle="1" w:styleId="Estilo1">
    <w:name w:val="Estilo1"/>
    <w:basedOn w:val="Normal"/>
    <w:rsid w:val="00896701"/>
    <w:rPr>
      <w:color w:val="999999"/>
      <w:sz w:val="16"/>
    </w:rPr>
  </w:style>
  <w:style w:type="paragraph" w:customStyle="1" w:styleId="Normal1">
    <w:name w:val="Normal1"/>
    <w:basedOn w:val="Normal"/>
    <w:rsid w:val="00C87395"/>
    <w:pPr>
      <w:tabs>
        <w:tab w:val="left" w:pos="-720"/>
        <w:tab w:val="left" w:pos="0"/>
        <w:tab w:val="left" w:pos="720"/>
      </w:tabs>
      <w:suppressAutoHyphens/>
      <w:spacing w:after="240"/>
      <w:ind w:left="1440"/>
      <w:jc w:val="both"/>
    </w:pPr>
    <w:rPr>
      <w:spacing w:val="-3"/>
      <w:sz w:val="24"/>
      <w:szCs w:val="20"/>
      <w:lang w:val="es-ES_tradnl"/>
    </w:rPr>
  </w:style>
  <w:style w:type="paragraph" w:styleId="TDC1">
    <w:name w:val="toc 1"/>
    <w:basedOn w:val="04Cuerpodetexto"/>
    <w:next w:val="Normal"/>
    <w:autoRedefine/>
    <w:uiPriority w:val="39"/>
    <w:rsid w:val="00AE31D4"/>
    <w:pPr>
      <w:tabs>
        <w:tab w:val="left" w:pos="480"/>
        <w:tab w:val="right" w:leader="dot" w:pos="8222"/>
      </w:tabs>
      <w:spacing w:before="240" w:after="80"/>
    </w:pPr>
    <w:rPr>
      <w:b/>
      <w:noProof/>
      <w:color w:val="004254" w:themeColor="text1"/>
      <w:sz w:val="22"/>
    </w:rPr>
  </w:style>
  <w:style w:type="paragraph" w:styleId="TDC2">
    <w:name w:val="toc 2"/>
    <w:basedOn w:val="Normal"/>
    <w:next w:val="Normal"/>
    <w:autoRedefine/>
    <w:uiPriority w:val="39"/>
    <w:rsid w:val="00AE31D4"/>
    <w:pPr>
      <w:tabs>
        <w:tab w:val="left" w:pos="567"/>
        <w:tab w:val="right" w:leader="dot" w:pos="8222"/>
      </w:tabs>
      <w:ind w:left="488"/>
    </w:pPr>
    <w:rPr>
      <w:sz w:val="20"/>
    </w:rPr>
  </w:style>
  <w:style w:type="character" w:styleId="Hipervnculo">
    <w:name w:val="Hyperlink"/>
    <w:basedOn w:val="Fuentedeprrafopredeter"/>
    <w:uiPriority w:val="99"/>
    <w:rsid w:val="00A12E62"/>
    <w:rPr>
      <w:rFonts w:ascii="Arial" w:hAnsi="Arial"/>
      <w:color w:val="03657C" w:themeColor="text2"/>
      <w:u w:val="single"/>
    </w:rPr>
  </w:style>
  <w:style w:type="character" w:customStyle="1" w:styleId="Ttulo1Car">
    <w:name w:val="Título 1 Car"/>
    <w:basedOn w:val="Fuentedeprrafopredeter"/>
    <w:link w:val="Ttulo1"/>
    <w:uiPriority w:val="3"/>
    <w:rsid w:val="00181D6B"/>
    <w:rPr>
      <w:rFonts w:ascii="Georgia" w:hAnsi="Georgia" w:cs="Arial"/>
      <w:color w:val="004254"/>
      <w:kern w:val="32"/>
      <w:sz w:val="40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B327C"/>
    <w:pPr>
      <w:tabs>
        <w:tab w:val="left" w:pos="0"/>
        <w:tab w:val="left" w:pos="567"/>
        <w:tab w:val="right" w:leader="dot" w:pos="8222"/>
      </w:tabs>
      <w:spacing w:before="120"/>
      <w:ind w:left="680"/>
    </w:pPr>
  </w:style>
  <w:style w:type="table" w:styleId="Tablaconcuadrcula">
    <w:name w:val="Table Grid"/>
    <w:basedOn w:val="Tablanormal"/>
    <w:uiPriority w:val="59"/>
    <w:rsid w:val="001321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aliases w:val="Título Portada"/>
    <w:next w:val="Normal"/>
    <w:link w:val="TtuloTDCCar"/>
    <w:uiPriority w:val="39"/>
    <w:unhideWhenUsed/>
    <w:qFormat/>
    <w:rsid w:val="00A12E62"/>
    <w:pPr>
      <w:spacing w:before="120" w:after="360"/>
    </w:pPr>
    <w:rPr>
      <w:rFonts w:ascii="Georgia" w:hAnsi="Georgia" w:cs="Arial"/>
      <w:bCs/>
      <w:color w:val="004254" w:themeColor="text1"/>
      <w:spacing w:val="-3"/>
      <w:kern w:val="32"/>
      <w:sz w:val="40"/>
      <w:szCs w:val="28"/>
      <w:lang w:val="es-ES_tradnl"/>
    </w:rPr>
  </w:style>
  <w:style w:type="character" w:styleId="Nmerodelnea">
    <w:name w:val="line number"/>
    <w:basedOn w:val="Fuentedeprrafopredeter"/>
    <w:uiPriority w:val="99"/>
    <w:semiHidden/>
    <w:unhideWhenUsed/>
    <w:rsid w:val="00157DE6"/>
  </w:style>
  <w:style w:type="paragraph" w:customStyle="1" w:styleId="EncabezadodeTabla">
    <w:name w:val="Encabezado de Tabla"/>
    <w:basedOn w:val="Normal"/>
    <w:rsid w:val="00793E13"/>
    <w:pPr>
      <w:shd w:val="clear" w:color="auto" w:fill="03657C"/>
      <w:spacing w:before="240" w:after="240"/>
      <w:jc w:val="center"/>
    </w:pPr>
    <w:rPr>
      <w:color w:val="E8E8E8" w:themeColor="background1"/>
    </w:rPr>
  </w:style>
  <w:style w:type="paragraph" w:customStyle="1" w:styleId="PrimeraColumna">
    <w:name w:val="Primera Columna"/>
    <w:basedOn w:val="Normal"/>
    <w:rsid w:val="00793E13"/>
    <w:pPr>
      <w:shd w:val="clear" w:color="auto" w:fill="E8E8E8"/>
      <w:spacing w:before="240" w:after="240"/>
      <w:jc w:val="center"/>
    </w:pPr>
    <w:rPr>
      <w:rFonts w:cs="Times New Roman"/>
      <w:bCs w:val="0"/>
      <w:kern w:val="0"/>
      <w:sz w:val="20"/>
      <w:szCs w:val="24"/>
    </w:rPr>
  </w:style>
  <w:style w:type="paragraph" w:customStyle="1" w:styleId="Textodetabla">
    <w:name w:val="Texto de tabla"/>
    <w:basedOn w:val="Normal"/>
    <w:rsid w:val="00394A33"/>
  </w:style>
  <w:style w:type="paragraph" w:styleId="Textodeglobo">
    <w:name w:val="Balloon Text"/>
    <w:basedOn w:val="Normal"/>
    <w:link w:val="TextodegloboCar"/>
    <w:uiPriority w:val="99"/>
    <w:semiHidden/>
    <w:unhideWhenUsed/>
    <w:rsid w:val="003A654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54D"/>
    <w:rPr>
      <w:rFonts w:ascii="Tahoma" w:hAnsi="Tahoma" w:cs="Tahoma"/>
      <w:bCs/>
      <w:kern w:val="32"/>
      <w:sz w:val="16"/>
      <w:szCs w:val="16"/>
    </w:rPr>
  </w:style>
  <w:style w:type="paragraph" w:styleId="Sinespaciado">
    <w:name w:val="No Spacing"/>
    <w:uiPriority w:val="1"/>
    <w:rsid w:val="00793E13"/>
    <w:pPr>
      <w:ind w:left="567"/>
    </w:pPr>
    <w:rPr>
      <w:rFonts w:ascii="Arial" w:hAnsi="Arial" w:cs="Arial"/>
      <w:bCs/>
      <w:color w:val="004254"/>
      <w:kern w:val="32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rsid w:val="00793E13"/>
    <w:pPr>
      <w:spacing w:after="0"/>
      <w:contextualSpacing/>
    </w:pPr>
    <w:rPr>
      <w:rFonts w:ascii="Georgia" w:eastAsiaTheme="majorEastAsia" w:hAnsi="Georg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E13"/>
    <w:rPr>
      <w:rFonts w:ascii="Georgia" w:eastAsiaTheme="majorEastAsia" w:hAnsi="Georgia" w:cstheme="majorBidi"/>
      <w:bCs/>
      <w:color w:val="004254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793E13"/>
    <w:pPr>
      <w:numPr>
        <w:ilvl w:val="1"/>
      </w:numPr>
      <w:spacing w:after="160"/>
      <w:ind w:left="567"/>
    </w:pPr>
    <w:rPr>
      <w:rFonts w:eastAsiaTheme="minorEastAsia" w:cstheme="minorBidi"/>
      <w:color w:val="03657C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93E13"/>
    <w:rPr>
      <w:rFonts w:ascii="Arial" w:eastAsiaTheme="minorEastAsia" w:hAnsi="Arial" w:cstheme="minorBidi"/>
      <w:bCs/>
      <w:color w:val="03657C"/>
      <w:spacing w:val="15"/>
      <w:kern w:val="32"/>
      <w:sz w:val="22"/>
      <w:szCs w:val="22"/>
    </w:rPr>
  </w:style>
  <w:style w:type="character" w:styleId="nfasissutil">
    <w:name w:val="Subtle Emphasis"/>
    <w:basedOn w:val="Fuentedeprrafopredeter"/>
    <w:uiPriority w:val="19"/>
    <w:rsid w:val="00793E13"/>
    <w:rPr>
      <w:i/>
      <w:iCs/>
      <w:color w:val="03657C"/>
    </w:rPr>
  </w:style>
  <w:style w:type="character" w:styleId="nfasis">
    <w:name w:val="Emphasis"/>
    <w:basedOn w:val="Fuentedeprrafopredeter"/>
    <w:uiPriority w:val="20"/>
    <w:qFormat/>
    <w:rsid w:val="00B73D28"/>
    <w:rPr>
      <w:i/>
      <w:iCs/>
    </w:rPr>
  </w:style>
  <w:style w:type="character" w:styleId="nfasisintenso">
    <w:name w:val="Intense Emphasis"/>
    <w:basedOn w:val="Fuentedeprrafopredeter"/>
    <w:uiPriority w:val="21"/>
    <w:rsid w:val="00B73D28"/>
    <w:rPr>
      <w:i/>
      <w:iCs/>
      <w:color w:val="FBBB21"/>
    </w:rPr>
  </w:style>
  <w:style w:type="character" w:styleId="Fuerte">
    <w:name w:val="Strong"/>
    <w:basedOn w:val="Fuentedeprrafopredeter"/>
    <w:uiPriority w:val="22"/>
    <w:qFormat/>
    <w:rsid w:val="00B73D28"/>
    <w:rPr>
      <w:b/>
      <w:bCs/>
    </w:rPr>
  </w:style>
  <w:style w:type="paragraph" w:styleId="Cita">
    <w:name w:val="Quote"/>
    <w:basedOn w:val="Normal"/>
    <w:next w:val="Normal"/>
    <w:link w:val="CitaCar"/>
    <w:uiPriority w:val="29"/>
    <w:rsid w:val="00B73D28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B73D28"/>
    <w:rPr>
      <w:rFonts w:ascii="Arial" w:hAnsi="Arial" w:cs="Arial"/>
      <w:bCs/>
      <w:i/>
      <w:iCs/>
      <w:color w:val="004254"/>
      <w:kern w:val="32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rsid w:val="00B73D28"/>
    <w:pPr>
      <w:pBdr>
        <w:top w:val="single" w:sz="4" w:space="10" w:color="FBBB21" w:themeColor="accent1"/>
        <w:bottom w:val="single" w:sz="4" w:space="10" w:color="FBBB21" w:themeColor="accent1"/>
      </w:pBdr>
      <w:spacing w:before="360" w:after="360"/>
      <w:ind w:left="864" w:right="864"/>
      <w:jc w:val="center"/>
    </w:pPr>
    <w:rPr>
      <w:i/>
      <w:iCs/>
      <w:color w:val="03657C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D28"/>
    <w:rPr>
      <w:rFonts w:ascii="Arial" w:hAnsi="Arial" w:cs="Arial"/>
      <w:bCs/>
      <w:i/>
      <w:iCs/>
      <w:color w:val="03657C"/>
      <w:kern w:val="32"/>
      <w:sz w:val="22"/>
      <w:szCs w:val="22"/>
    </w:rPr>
  </w:style>
  <w:style w:type="character" w:styleId="Referenciasutil">
    <w:name w:val="Subtle Reference"/>
    <w:basedOn w:val="Fuentedeprrafopredeter"/>
    <w:uiPriority w:val="31"/>
    <w:rsid w:val="00B73D28"/>
    <w:rPr>
      <w:smallCaps/>
      <w:color w:val="03657C"/>
    </w:rPr>
  </w:style>
  <w:style w:type="character" w:styleId="Referenciaintensa">
    <w:name w:val="Intense Reference"/>
    <w:basedOn w:val="Fuentedeprrafopredeter"/>
    <w:uiPriority w:val="32"/>
    <w:rsid w:val="00B73D28"/>
    <w:rPr>
      <w:b/>
      <w:bCs/>
      <w:smallCaps/>
      <w:color w:val="03657C"/>
      <w:spacing w:val="5"/>
    </w:rPr>
  </w:style>
  <w:style w:type="character" w:styleId="Ttulodellibro">
    <w:name w:val="Book Title"/>
    <w:basedOn w:val="Fuentedeprrafopredeter"/>
    <w:uiPriority w:val="33"/>
    <w:rsid w:val="00B73D28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520064"/>
    <w:rPr>
      <w:color w:val="03657C" w:themeColor="text2"/>
      <w:sz w:val="24"/>
    </w:rPr>
  </w:style>
  <w:style w:type="paragraph" w:styleId="Descripcin">
    <w:name w:val="caption"/>
    <w:basedOn w:val="Normal"/>
    <w:next w:val="Normal"/>
    <w:link w:val="DescripcinCar"/>
    <w:uiPriority w:val="2"/>
    <w:rsid w:val="00F87264"/>
    <w:pPr>
      <w:spacing w:after="0"/>
    </w:pPr>
    <w:rPr>
      <w:iCs/>
      <w:color w:val="03657C" w:themeColor="text2"/>
      <w:sz w:val="32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722C9"/>
    <w:rPr>
      <w:rFonts w:ascii="Arial" w:hAnsi="Arial" w:cs="Arial"/>
      <w:bCs/>
      <w:color w:val="A6A6A6"/>
      <w:kern w:val="32"/>
      <w:sz w:val="16"/>
      <w:szCs w:val="22"/>
    </w:rPr>
  </w:style>
  <w:style w:type="paragraph" w:customStyle="1" w:styleId="Piedepginaypaginacin">
    <w:name w:val="Pie de página y paginación"/>
    <w:link w:val="PiedepginaypaginacinCar"/>
    <w:qFormat/>
    <w:rsid w:val="00756AAD"/>
    <w:pPr>
      <w:jc w:val="right"/>
    </w:pPr>
    <w:rPr>
      <w:rFonts w:ascii="Arial" w:hAnsi="Arial" w:cs="Arial"/>
      <w:bCs/>
      <w:color w:val="004254" w:themeColor="text1"/>
      <w:kern w:val="32"/>
      <w:sz w:val="16"/>
      <w:szCs w:val="16"/>
    </w:rPr>
  </w:style>
  <w:style w:type="character" w:customStyle="1" w:styleId="PiedepginaypaginacinCar">
    <w:name w:val="Pie de página y paginación Car"/>
    <w:basedOn w:val="Fuentedeprrafopredeter"/>
    <w:link w:val="Piedepginaypaginacin"/>
    <w:rsid w:val="00756AAD"/>
    <w:rPr>
      <w:rFonts w:ascii="Arial" w:hAnsi="Arial" w:cs="Arial"/>
      <w:bCs/>
      <w:color w:val="004254" w:themeColor="text1"/>
      <w:kern w:val="32"/>
      <w:sz w:val="16"/>
      <w:szCs w:val="16"/>
    </w:rPr>
  </w:style>
  <w:style w:type="paragraph" w:customStyle="1" w:styleId="00TtuloNivel1">
    <w:name w:val="00_Título Nivel 1"/>
    <w:basedOn w:val="Ttulo1"/>
    <w:next w:val="01Subttulo"/>
    <w:link w:val="00TtuloNivel1Car"/>
    <w:qFormat/>
    <w:rsid w:val="003A51C0"/>
    <w:pPr>
      <w:spacing w:after="360"/>
    </w:pPr>
  </w:style>
  <w:style w:type="paragraph" w:customStyle="1" w:styleId="01Subttulo">
    <w:name w:val="01_Subtítulo"/>
    <w:basedOn w:val="Ttulo2"/>
    <w:next w:val="04Cuerpodetexto"/>
    <w:link w:val="01SubttuloCar"/>
    <w:qFormat/>
    <w:rsid w:val="003A51C0"/>
    <w:pPr>
      <w:spacing w:before="360" w:after="240"/>
      <w:ind w:left="1134" w:hanging="1134"/>
    </w:pPr>
  </w:style>
  <w:style w:type="character" w:customStyle="1" w:styleId="00TtuloNivel1Car">
    <w:name w:val="00_Título Nivel 1 Car"/>
    <w:basedOn w:val="Ttulo1Car"/>
    <w:link w:val="00TtuloNivel1"/>
    <w:rsid w:val="003A51C0"/>
    <w:rPr>
      <w:rFonts w:ascii="Georgia" w:hAnsi="Georgia" w:cs="Arial"/>
      <w:color w:val="004254"/>
      <w:kern w:val="32"/>
      <w:sz w:val="4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91E97"/>
    <w:rPr>
      <w:rFonts w:ascii="Arial" w:hAnsi="Arial" w:cs="Arial"/>
      <w:iCs/>
      <w:color w:val="03657C"/>
      <w:kern w:val="32"/>
      <w:sz w:val="28"/>
      <w:szCs w:val="22"/>
    </w:rPr>
  </w:style>
  <w:style w:type="paragraph" w:customStyle="1" w:styleId="02TtuloNivel2">
    <w:name w:val="02_Título Nivel 2"/>
    <w:basedOn w:val="Ttulo3"/>
    <w:next w:val="04Cuerpodetexto"/>
    <w:link w:val="02TtuloNivel2Car"/>
    <w:qFormat/>
    <w:rsid w:val="00E768F2"/>
    <w:pPr>
      <w:keepLines/>
      <w:numPr>
        <w:numId w:val="30"/>
      </w:numPr>
      <w:overflowPunct w:val="0"/>
      <w:autoSpaceDE w:val="0"/>
      <w:autoSpaceDN w:val="0"/>
      <w:adjustRightInd w:val="0"/>
      <w:ind w:left="680" w:hanging="680"/>
      <w:textAlignment w:val="baseline"/>
    </w:pPr>
    <w:rPr>
      <w:color w:val="004254" w:themeColor="text1"/>
      <w:sz w:val="22"/>
    </w:rPr>
  </w:style>
  <w:style w:type="character" w:customStyle="1" w:styleId="01SubttuloCar">
    <w:name w:val="01_Subtítulo Car"/>
    <w:basedOn w:val="Ttulo2Car"/>
    <w:link w:val="01Subttulo"/>
    <w:rsid w:val="003A51C0"/>
    <w:rPr>
      <w:rFonts w:ascii="Arial" w:hAnsi="Arial" w:cs="Arial"/>
      <w:iCs/>
      <w:color w:val="03657C"/>
      <w:kern w:val="32"/>
      <w:sz w:val="28"/>
      <w:szCs w:val="22"/>
    </w:rPr>
  </w:style>
  <w:style w:type="paragraph" w:customStyle="1" w:styleId="03TtuloNivel3">
    <w:name w:val="03_Título Nivel 3"/>
    <w:basedOn w:val="04Cuerpodetexto"/>
    <w:next w:val="04Cuerpodetexto"/>
    <w:link w:val="03TtuloNivel3Car"/>
    <w:qFormat/>
    <w:rsid w:val="00E768F2"/>
    <w:pPr>
      <w:numPr>
        <w:ilvl w:val="3"/>
        <w:numId w:val="30"/>
      </w:numPr>
      <w:overflowPunct w:val="0"/>
      <w:autoSpaceDE w:val="0"/>
      <w:autoSpaceDN w:val="0"/>
      <w:adjustRightInd w:val="0"/>
      <w:spacing w:after="120"/>
      <w:ind w:left="680" w:hanging="680"/>
      <w:textAlignment w:val="baseline"/>
      <w:outlineLvl w:val="3"/>
    </w:pPr>
    <w:rPr>
      <w:b/>
      <w:color w:val="03657C" w:themeColor="text2"/>
    </w:rPr>
  </w:style>
  <w:style w:type="character" w:customStyle="1" w:styleId="02TtuloNivel2Car">
    <w:name w:val="02_Título Nivel 2 Car"/>
    <w:basedOn w:val="Ttulo3Car"/>
    <w:link w:val="02TtuloNivel2"/>
    <w:rsid w:val="00E768F2"/>
    <w:rPr>
      <w:rFonts w:ascii="Arial" w:hAnsi="Arial" w:cs="Arial"/>
      <w:color w:val="004254" w:themeColor="text1"/>
      <w:kern w:val="32"/>
      <w:sz w:val="22"/>
      <w:szCs w:val="22"/>
    </w:rPr>
  </w:style>
  <w:style w:type="paragraph" w:customStyle="1" w:styleId="04Cuerpodetexto">
    <w:name w:val="04_Cuerpo de texto"/>
    <w:basedOn w:val="Normal"/>
    <w:link w:val="04CuerpodetextoCar"/>
    <w:qFormat/>
    <w:rsid w:val="00E768F2"/>
    <w:pPr>
      <w:spacing w:after="240"/>
    </w:pPr>
    <w:rPr>
      <w:sz w:val="18"/>
    </w:rPr>
  </w:style>
  <w:style w:type="character" w:customStyle="1" w:styleId="03TtuloNivel3Car">
    <w:name w:val="03_Título Nivel 3 Car"/>
    <w:basedOn w:val="Ttulo4Car"/>
    <w:link w:val="03TtuloNivel3"/>
    <w:rsid w:val="00E768F2"/>
    <w:rPr>
      <w:rFonts w:ascii="Arial" w:eastAsiaTheme="majorEastAsia" w:hAnsi="Arial" w:cs="Arial"/>
      <w:b/>
      <w:bCs/>
      <w:i w:val="0"/>
      <w:iCs w:val="0"/>
      <w:color w:val="03657C" w:themeColor="text2"/>
      <w:kern w:val="32"/>
      <w:sz w:val="18"/>
      <w:szCs w:val="22"/>
    </w:rPr>
  </w:style>
  <w:style w:type="character" w:customStyle="1" w:styleId="Ttulo4Car">
    <w:name w:val="Título 4 Car"/>
    <w:basedOn w:val="Fuentedeprrafopredeter"/>
    <w:link w:val="Ttulo4"/>
    <w:semiHidden/>
    <w:rsid w:val="00181D6B"/>
    <w:rPr>
      <w:rFonts w:asciiTheme="majorHAnsi" w:eastAsiaTheme="majorEastAsia" w:hAnsiTheme="majorHAnsi" w:cstheme="majorBidi"/>
      <w:bCs/>
      <w:i/>
      <w:iCs/>
      <w:color w:val="D09403" w:themeColor="accent1" w:themeShade="BF"/>
      <w:kern w:val="32"/>
      <w:sz w:val="22"/>
      <w:szCs w:val="22"/>
    </w:rPr>
  </w:style>
  <w:style w:type="character" w:customStyle="1" w:styleId="Ttulo5Car">
    <w:name w:val="Título 5 Car"/>
    <w:basedOn w:val="Fuentedeprrafopredeter"/>
    <w:link w:val="Ttulo5"/>
    <w:semiHidden/>
    <w:rsid w:val="00181D6B"/>
    <w:rPr>
      <w:rFonts w:ascii="Arial" w:eastAsiaTheme="majorEastAsia" w:hAnsi="Arial" w:cstheme="majorBidi"/>
      <w:sz w:val="22"/>
      <w:lang w:val="en-GB" w:eastAsia="en-US"/>
    </w:rPr>
  </w:style>
  <w:style w:type="character" w:customStyle="1" w:styleId="Ttulo6Car">
    <w:name w:val="Título 6 Car"/>
    <w:basedOn w:val="Fuentedeprrafopredeter"/>
    <w:link w:val="Ttulo6"/>
    <w:semiHidden/>
    <w:rsid w:val="00181D6B"/>
    <w:rPr>
      <w:rFonts w:ascii="Arial" w:eastAsiaTheme="majorEastAsia" w:hAnsi="Arial" w:cstheme="majorBidi"/>
      <w:sz w:val="22"/>
      <w:lang w:val="en-GB" w:eastAsia="en-US"/>
    </w:rPr>
  </w:style>
  <w:style w:type="character" w:customStyle="1" w:styleId="Ttulo7Car">
    <w:name w:val="Título 7 Car"/>
    <w:basedOn w:val="Fuentedeprrafopredeter"/>
    <w:link w:val="Ttulo7"/>
    <w:semiHidden/>
    <w:rsid w:val="00181D6B"/>
    <w:rPr>
      <w:rFonts w:ascii="Arial" w:eastAsiaTheme="majorEastAsia" w:hAnsi="Arial" w:cstheme="majorBidi"/>
      <w:sz w:val="22"/>
      <w:lang w:val="en-GB" w:eastAsia="en-US"/>
    </w:rPr>
  </w:style>
  <w:style w:type="character" w:customStyle="1" w:styleId="Ttulo8Car">
    <w:name w:val="Título 8 Car"/>
    <w:basedOn w:val="Fuentedeprrafopredeter"/>
    <w:link w:val="Ttulo8"/>
    <w:semiHidden/>
    <w:rsid w:val="00181D6B"/>
    <w:rPr>
      <w:rFonts w:ascii="Arial" w:eastAsiaTheme="majorEastAsia" w:hAnsi="Arial" w:cstheme="majorBidi"/>
      <w:sz w:val="22"/>
      <w:lang w:val="en-GB" w:eastAsia="en-US"/>
    </w:rPr>
  </w:style>
  <w:style w:type="character" w:customStyle="1" w:styleId="Ttulo9Car">
    <w:name w:val="Título 9 Car"/>
    <w:basedOn w:val="Fuentedeprrafopredeter"/>
    <w:link w:val="Ttulo9"/>
    <w:semiHidden/>
    <w:rsid w:val="00181D6B"/>
    <w:rPr>
      <w:rFonts w:ascii="Arial" w:eastAsiaTheme="majorEastAsia" w:hAnsi="Arial" w:cstheme="majorBidi"/>
      <w:sz w:val="22"/>
      <w:lang w:val="en-GB" w:eastAsia="en-US"/>
    </w:rPr>
  </w:style>
  <w:style w:type="character" w:customStyle="1" w:styleId="Ttulo3Car">
    <w:name w:val="Título 3 Car"/>
    <w:basedOn w:val="Fuentedeprrafopredeter"/>
    <w:link w:val="Ttulo3"/>
    <w:uiPriority w:val="5"/>
    <w:rsid w:val="00181D6B"/>
    <w:rPr>
      <w:rFonts w:ascii="Arial" w:hAnsi="Arial" w:cs="Arial"/>
      <w:color w:val="004254"/>
      <w:kern w:val="32"/>
      <w:sz w:val="24"/>
      <w:szCs w:val="22"/>
    </w:rPr>
  </w:style>
  <w:style w:type="paragraph" w:styleId="Sangranormal">
    <w:name w:val="Normal Indent"/>
    <w:basedOn w:val="Normal"/>
    <w:uiPriority w:val="1"/>
    <w:rsid w:val="00181D6B"/>
    <w:pPr>
      <w:keepLines/>
      <w:spacing w:before="60" w:after="60"/>
      <w:ind w:left="720"/>
      <w:jc w:val="both"/>
    </w:pPr>
    <w:rPr>
      <w:rFonts w:eastAsiaTheme="minorEastAsia" w:cs="Times New Roman"/>
      <w:bCs w:val="0"/>
      <w:color w:val="auto"/>
      <w:kern w:val="0"/>
      <w:szCs w:val="20"/>
      <w:lang w:val="en-GB" w:eastAsia="zh-CN"/>
    </w:rPr>
  </w:style>
  <w:style w:type="paragraph" w:customStyle="1" w:styleId="ListaNivel1">
    <w:name w:val="Lista Nivel 1"/>
    <w:basedOn w:val="04Cuerpodetexto"/>
    <w:uiPriority w:val="6"/>
    <w:qFormat/>
    <w:rsid w:val="000B674F"/>
    <w:pPr>
      <w:keepLines/>
      <w:numPr>
        <w:numId w:val="31"/>
      </w:numPr>
      <w:spacing w:after="90"/>
      <w:ind w:left="34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ListaNivel2">
    <w:name w:val="Lista Nivel 2"/>
    <w:basedOn w:val="04Cuerpodetexto"/>
    <w:uiPriority w:val="7"/>
    <w:qFormat/>
    <w:rsid w:val="000B674F"/>
    <w:pPr>
      <w:keepLines/>
      <w:numPr>
        <w:numId w:val="36"/>
      </w:numPr>
      <w:spacing w:after="90"/>
      <w:ind w:left="68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ListaNivel3">
    <w:name w:val="Lista Nivel 3"/>
    <w:basedOn w:val="04Cuerpodetexto"/>
    <w:uiPriority w:val="8"/>
    <w:qFormat/>
    <w:rsid w:val="000B674F"/>
    <w:pPr>
      <w:keepLines/>
      <w:numPr>
        <w:numId w:val="37"/>
      </w:numPr>
      <w:spacing w:after="90"/>
      <w:ind w:left="102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ListNumNiv1">
    <w:name w:val="List. Num. Niv. 1"/>
    <w:basedOn w:val="04Cuerpodetexto"/>
    <w:uiPriority w:val="9"/>
    <w:qFormat/>
    <w:rsid w:val="003D1728"/>
    <w:pPr>
      <w:keepLines/>
      <w:numPr>
        <w:numId w:val="32"/>
      </w:numPr>
      <w:spacing w:after="90"/>
      <w:ind w:left="34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ListNumNiv2">
    <w:name w:val="List. Num. Niv. 2"/>
    <w:basedOn w:val="04Cuerpodetexto"/>
    <w:uiPriority w:val="10"/>
    <w:qFormat/>
    <w:rsid w:val="003D1728"/>
    <w:pPr>
      <w:keepLines/>
      <w:numPr>
        <w:numId w:val="38"/>
      </w:numPr>
      <w:spacing w:after="90"/>
      <w:ind w:left="68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ListNumNiv3">
    <w:name w:val="List. Num. Niv. 3"/>
    <w:basedOn w:val="04Cuerpodetexto"/>
    <w:uiPriority w:val="11"/>
    <w:qFormat/>
    <w:rsid w:val="003D1728"/>
    <w:pPr>
      <w:keepLines/>
      <w:numPr>
        <w:numId w:val="39"/>
      </w:numPr>
      <w:spacing w:after="90"/>
      <w:ind w:left="1020" w:hanging="340"/>
    </w:pPr>
    <w:rPr>
      <w:rFonts w:eastAsiaTheme="minorEastAsia" w:cs="Times New Roman"/>
      <w:bCs w:val="0"/>
      <w:color w:val="004254" w:themeColor="text1"/>
      <w:kern w:val="0"/>
      <w:szCs w:val="20"/>
      <w:lang w:val="en-GB" w:eastAsia="zh-CN"/>
    </w:rPr>
  </w:style>
  <w:style w:type="paragraph" w:customStyle="1" w:styleId="zListendB">
    <w:name w:val="zList endB"/>
    <w:basedOn w:val="Normal"/>
    <w:next w:val="Normal"/>
    <w:semiHidden/>
    <w:rsid w:val="00181D6B"/>
    <w:pPr>
      <w:keepLines/>
      <w:numPr>
        <w:ilvl w:val="4"/>
        <w:numId w:val="31"/>
      </w:numPr>
      <w:spacing w:after="0"/>
      <w:jc w:val="both"/>
    </w:pPr>
    <w:rPr>
      <w:rFonts w:eastAsiaTheme="minorEastAsia" w:cs="Times New Roman"/>
      <w:bCs w:val="0"/>
      <w:color w:val="auto"/>
      <w:kern w:val="0"/>
      <w:szCs w:val="20"/>
      <w:lang w:val="en-GB" w:eastAsia="zh-CN"/>
    </w:rPr>
  </w:style>
  <w:style w:type="paragraph" w:customStyle="1" w:styleId="zListendN">
    <w:name w:val="zList endN"/>
    <w:basedOn w:val="Normal"/>
    <w:next w:val="Normal"/>
    <w:semiHidden/>
    <w:rsid w:val="00181D6B"/>
    <w:pPr>
      <w:keepLines/>
      <w:numPr>
        <w:ilvl w:val="4"/>
        <w:numId w:val="32"/>
      </w:numPr>
      <w:spacing w:after="0"/>
      <w:jc w:val="both"/>
    </w:pPr>
    <w:rPr>
      <w:rFonts w:eastAsiaTheme="minorEastAsia" w:cs="Times New Roman"/>
      <w:bCs w:val="0"/>
      <w:color w:val="auto"/>
      <w:kern w:val="0"/>
      <w:szCs w:val="20"/>
      <w:lang w:val="en-GB" w:eastAsia="zh-CN"/>
    </w:rPr>
  </w:style>
  <w:style w:type="paragraph" w:customStyle="1" w:styleId="PortadaTtulo">
    <w:name w:val="Portada Título"/>
    <w:basedOn w:val="TtuloTDC"/>
    <w:link w:val="PortadaTtuloCar"/>
    <w:qFormat/>
    <w:rsid w:val="00291485"/>
    <w:rPr>
      <w:sz w:val="52"/>
    </w:rPr>
  </w:style>
  <w:style w:type="character" w:customStyle="1" w:styleId="04CuerpodetextoCar">
    <w:name w:val="04_Cuerpo de texto Car"/>
    <w:basedOn w:val="Fuentedeprrafopredeter"/>
    <w:link w:val="04Cuerpodetexto"/>
    <w:rsid w:val="00E768F2"/>
    <w:rPr>
      <w:rFonts w:ascii="Arial" w:hAnsi="Arial" w:cs="Arial"/>
      <w:bCs/>
      <w:color w:val="004254"/>
      <w:kern w:val="32"/>
      <w:sz w:val="18"/>
      <w:szCs w:val="22"/>
    </w:rPr>
  </w:style>
  <w:style w:type="paragraph" w:customStyle="1" w:styleId="PortadaSubttulo">
    <w:name w:val="Portada Subtítulo"/>
    <w:basedOn w:val="Descripcin"/>
    <w:link w:val="PortadaSubttuloCar"/>
    <w:qFormat/>
    <w:rsid w:val="009C4C1A"/>
    <w:rPr>
      <w:lang w:val="es-ES_tradnl"/>
    </w:rPr>
  </w:style>
  <w:style w:type="character" w:customStyle="1" w:styleId="TtuloTDCCar">
    <w:name w:val="Título TDC Car"/>
    <w:aliases w:val="Título Portada Car"/>
    <w:basedOn w:val="Fuentedeprrafopredeter"/>
    <w:link w:val="TtuloTDC"/>
    <w:uiPriority w:val="39"/>
    <w:rsid w:val="00A12E62"/>
    <w:rPr>
      <w:rFonts w:ascii="Georgia" w:hAnsi="Georgia" w:cs="Arial"/>
      <w:bCs/>
      <w:color w:val="004254" w:themeColor="text1"/>
      <w:spacing w:val="-3"/>
      <w:kern w:val="32"/>
      <w:sz w:val="40"/>
      <w:szCs w:val="28"/>
      <w:lang w:val="es-ES_tradnl"/>
    </w:rPr>
  </w:style>
  <w:style w:type="character" w:customStyle="1" w:styleId="PortadaTtuloCar">
    <w:name w:val="Portada Título Car"/>
    <w:basedOn w:val="TtuloTDCCar"/>
    <w:link w:val="PortadaTtulo"/>
    <w:rsid w:val="00291485"/>
    <w:rPr>
      <w:rFonts w:ascii="Georgia" w:hAnsi="Georgia" w:cs="Arial"/>
      <w:bCs/>
      <w:color w:val="004254" w:themeColor="text1"/>
      <w:spacing w:val="-3"/>
      <w:kern w:val="32"/>
      <w:sz w:val="52"/>
      <w:szCs w:val="28"/>
      <w:lang w:val="es-ES_tradnl"/>
    </w:rPr>
  </w:style>
  <w:style w:type="character" w:customStyle="1" w:styleId="DescripcinCar">
    <w:name w:val="Descripción Car"/>
    <w:basedOn w:val="Fuentedeprrafopredeter"/>
    <w:link w:val="Descripcin"/>
    <w:uiPriority w:val="2"/>
    <w:rsid w:val="009C4C1A"/>
    <w:rPr>
      <w:rFonts w:ascii="Arial" w:hAnsi="Arial" w:cs="Arial"/>
      <w:bCs/>
      <w:iCs/>
      <w:color w:val="03657C" w:themeColor="text2"/>
      <w:kern w:val="32"/>
      <w:sz w:val="32"/>
      <w:szCs w:val="18"/>
    </w:rPr>
  </w:style>
  <w:style w:type="character" w:customStyle="1" w:styleId="PortadaSubttuloCar">
    <w:name w:val="Portada Subtítulo Car"/>
    <w:basedOn w:val="DescripcinCar"/>
    <w:link w:val="PortadaSubttulo"/>
    <w:rsid w:val="009C4C1A"/>
    <w:rPr>
      <w:rFonts w:ascii="Arial" w:hAnsi="Arial" w:cs="Arial"/>
      <w:bCs/>
      <w:iCs/>
      <w:color w:val="03657C" w:themeColor="text2"/>
      <w:kern w:val="32"/>
      <w:sz w:val="32"/>
      <w:szCs w:val="18"/>
      <w:lang w:val="es-ES_tradnl"/>
    </w:rPr>
  </w:style>
  <w:style w:type="paragraph" w:customStyle="1" w:styleId="05Ladillo">
    <w:name w:val="05_Ladillo"/>
    <w:basedOn w:val="04Cuerpodetexto"/>
    <w:link w:val="05LadilloCar"/>
    <w:qFormat/>
    <w:rsid w:val="003A51C0"/>
    <w:pPr>
      <w:spacing w:before="240" w:after="120"/>
    </w:pPr>
    <w:rPr>
      <w:b/>
    </w:rPr>
  </w:style>
  <w:style w:type="character" w:customStyle="1" w:styleId="05LadilloCar">
    <w:name w:val="05_Ladillo Car"/>
    <w:basedOn w:val="03TtuloNivel3Car"/>
    <w:link w:val="05Ladillo"/>
    <w:rsid w:val="003A51C0"/>
    <w:rPr>
      <w:rFonts w:ascii="Arial" w:eastAsiaTheme="majorEastAsia" w:hAnsi="Arial" w:cs="Arial"/>
      <w:b/>
      <w:bCs/>
      <w:i w:val="0"/>
      <w:iCs w:val="0"/>
      <w:color w:val="004254"/>
      <w:kern w:val="32"/>
      <w:sz w:val="18"/>
      <w:szCs w:val="22"/>
    </w:rPr>
  </w:style>
  <w:style w:type="paragraph" w:customStyle="1" w:styleId="06Cita">
    <w:name w:val="06_Cita"/>
    <w:basedOn w:val="04Cuerpodetexto"/>
    <w:next w:val="04Cuerpodetexto"/>
    <w:link w:val="06CitaCar"/>
    <w:qFormat/>
    <w:rsid w:val="0056069D"/>
    <w:pPr>
      <w:ind w:left="1021" w:right="1021"/>
    </w:pPr>
    <w:rPr>
      <w:i/>
      <w:color w:val="03657C" w:themeColor="text2"/>
    </w:rPr>
  </w:style>
  <w:style w:type="table" w:customStyle="1" w:styleId="Indraescaladegrises">
    <w:name w:val="Indra_escala de grises"/>
    <w:basedOn w:val="Tablanormal"/>
    <w:uiPriority w:val="99"/>
    <w:rsid w:val="002C76B6"/>
    <w:rPr>
      <w:rFonts w:ascii="Arial" w:hAnsi="Arial"/>
      <w:color w:val="004254" w:themeColor="text1"/>
      <w:sz w:val="18"/>
    </w:rPr>
    <w:tblPr>
      <w:tblBorders>
        <w:top w:val="single" w:sz="24" w:space="0" w:color="FFFFFF" w:themeColor="background2"/>
        <w:left w:val="single" w:sz="24" w:space="0" w:color="FFFFFF" w:themeColor="background2"/>
        <w:bottom w:val="single" w:sz="24" w:space="0" w:color="FFFFFF" w:themeColor="background2"/>
        <w:right w:val="single" w:sz="24" w:space="0" w:color="FFFFFF" w:themeColor="background2"/>
        <w:insideH w:val="single" w:sz="24" w:space="0" w:color="FFFFFF" w:themeColor="background2"/>
        <w:insideV w:val="single" w:sz="24" w:space="0" w:color="FFFFFF" w:themeColor="background2"/>
      </w:tblBorders>
      <w:tblCellMar>
        <w:left w:w="142" w:type="dxa"/>
        <w:right w:w="142" w:type="dxa"/>
      </w:tblCellMar>
    </w:tblPr>
    <w:tcPr>
      <w:shd w:val="clear" w:color="auto" w:fill="E8E8E8" w:themeFill="background1"/>
      <w:vAlign w:val="center"/>
    </w:tcPr>
  </w:style>
  <w:style w:type="character" w:customStyle="1" w:styleId="06CitaCar">
    <w:name w:val="06_Cita Car"/>
    <w:basedOn w:val="04CuerpodetextoCar"/>
    <w:link w:val="06Cita"/>
    <w:rsid w:val="0056069D"/>
    <w:rPr>
      <w:rFonts w:ascii="Arial" w:hAnsi="Arial" w:cs="Arial"/>
      <w:bCs/>
      <w:i/>
      <w:color w:val="03657C" w:themeColor="text2"/>
      <w:kern w:val="32"/>
      <w:sz w:val="18"/>
      <w:szCs w:val="22"/>
    </w:rPr>
  </w:style>
  <w:style w:type="paragraph" w:customStyle="1" w:styleId="TablaEncabezado">
    <w:name w:val="Tabla_Encabezado"/>
    <w:basedOn w:val="04Cuerpodetexto"/>
    <w:link w:val="TablaEncabezadoCar"/>
    <w:qFormat/>
    <w:rsid w:val="00AE31D4"/>
    <w:pPr>
      <w:framePr w:hSpace="141" w:wrap="around" w:vAnchor="text" w:hAnchor="margin" w:y="5"/>
      <w:spacing w:before="120" w:after="120"/>
      <w:jc w:val="center"/>
    </w:pPr>
    <w:rPr>
      <w:b/>
      <w:sz w:val="16"/>
    </w:rPr>
  </w:style>
  <w:style w:type="paragraph" w:customStyle="1" w:styleId="TablaDatos">
    <w:name w:val="Tabla_Datos"/>
    <w:basedOn w:val="04Cuerpodetexto"/>
    <w:link w:val="TablaDatosCar"/>
    <w:qFormat/>
    <w:rsid w:val="00AE31D4"/>
    <w:pPr>
      <w:framePr w:hSpace="141" w:wrap="around" w:vAnchor="text" w:hAnchor="margin" w:y="5"/>
      <w:spacing w:before="80" w:after="80"/>
    </w:pPr>
    <w:rPr>
      <w:color w:val="004254" w:themeColor="text1"/>
      <w:sz w:val="16"/>
    </w:rPr>
  </w:style>
  <w:style w:type="character" w:customStyle="1" w:styleId="TablaEncabezadoCar">
    <w:name w:val="Tabla_Encabezado Car"/>
    <w:basedOn w:val="Fuentedeprrafopredeter"/>
    <w:link w:val="TablaEncabezado"/>
    <w:rsid w:val="00AE31D4"/>
    <w:rPr>
      <w:rFonts w:ascii="Arial" w:hAnsi="Arial" w:cs="Arial"/>
      <w:b/>
      <w:bCs/>
      <w:color w:val="004254"/>
      <w:kern w:val="32"/>
      <w:sz w:val="16"/>
      <w:szCs w:val="22"/>
    </w:rPr>
  </w:style>
  <w:style w:type="paragraph" w:styleId="NormalWeb">
    <w:name w:val="Normal (Web)"/>
    <w:basedOn w:val="Normal"/>
    <w:uiPriority w:val="99"/>
    <w:semiHidden/>
    <w:unhideWhenUsed/>
    <w:rsid w:val="00E3132A"/>
    <w:pPr>
      <w:spacing w:before="100" w:beforeAutospacing="1" w:after="100" w:afterAutospacing="1"/>
    </w:pPr>
    <w:rPr>
      <w:rFonts w:ascii="Times New Roman" w:eastAsiaTheme="minorEastAsia" w:hAnsi="Times New Roman" w:cs="Times New Roman"/>
      <w:bCs w:val="0"/>
      <w:color w:val="auto"/>
      <w:kern w:val="0"/>
      <w:sz w:val="24"/>
      <w:szCs w:val="24"/>
    </w:rPr>
  </w:style>
  <w:style w:type="character" w:customStyle="1" w:styleId="TablaDatosCar">
    <w:name w:val="Tabla_Datos Car"/>
    <w:basedOn w:val="Fuentedeprrafopredeter"/>
    <w:link w:val="TablaDatos"/>
    <w:rsid w:val="00AE31D4"/>
    <w:rPr>
      <w:rFonts w:ascii="Arial" w:hAnsi="Arial" w:cs="Arial"/>
      <w:bCs/>
      <w:color w:val="004254" w:themeColor="text1"/>
      <w:kern w:val="32"/>
      <w:sz w:val="16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5612F3"/>
    <w:pPr>
      <w:tabs>
        <w:tab w:val="left" w:pos="0"/>
        <w:tab w:val="right" w:leader="dot" w:pos="8222"/>
      </w:tabs>
      <w:spacing w:before="120"/>
      <w:ind w:left="907"/>
    </w:pPr>
  </w:style>
  <w:style w:type="paragraph" w:customStyle="1" w:styleId="Piedegraficos">
    <w:name w:val="Pie de graficos"/>
    <w:basedOn w:val="04Cuerpodetexto"/>
    <w:next w:val="04Cuerpodetexto"/>
    <w:link w:val="PiedegraficosCar"/>
    <w:qFormat/>
    <w:rsid w:val="00434012"/>
    <w:pPr>
      <w:spacing w:after="0"/>
    </w:pPr>
    <w:rPr>
      <w:color w:val="03657C" w:themeColor="text2"/>
      <w:sz w:val="16"/>
    </w:rPr>
  </w:style>
  <w:style w:type="character" w:customStyle="1" w:styleId="PiedegraficosCar">
    <w:name w:val="Pie de graficos Car"/>
    <w:basedOn w:val="04CuerpodetextoCar"/>
    <w:link w:val="Piedegraficos"/>
    <w:rsid w:val="00434012"/>
    <w:rPr>
      <w:rFonts w:ascii="Arial" w:hAnsi="Arial" w:cs="Arial"/>
      <w:bCs/>
      <w:color w:val="03657C" w:themeColor="text2"/>
      <w:kern w:val="32"/>
      <w:sz w:val="16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602871"/>
    <w:rPr>
      <w:color w:val="646E78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D081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0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Cs w:val="0"/>
      <w:color w:val="auto"/>
      <w:kern w:val="0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0811"/>
    <w:rPr>
      <w:rFonts w:ascii="Courier New" w:hAnsi="Courier New" w:cs="Courier New"/>
    </w:rPr>
  </w:style>
  <w:style w:type="character" w:styleId="Refdecomentario">
    <w:name w:val="annotation reference"/>
    <w:basedOn w:val="Fuentedeprrafopredeter"/>
    <w:unhideWhenUsed/>
    <w:rsid w:val="0083663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3663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3663C"/>
    <w:rPr>
      <w:rFonts w:ascii="Arial" w:hAnsi="Arial" w:cs="Arial"/>
      <w:bCs/>
      <w:color w:val="004254"/>
      <w:kern w:val="32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663C"/>
    <w:rPr>
      <w:b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663C"/>
    <w:rPr>
      <w:rFonts w:ascii="Arial" w:hAnsi="Arial" w:cs="Arial"/>
      <w:b/>
      <w:bCs/>
      <w:color w:val="004254"/>
      <w:kern w:val="32"/>
    </w:rPr>
  </w:style>
  <w:style w:type="paragraph" w:customStyle="1" w:styleId="output">
    <w:name w:val="output"/>
    <w:basedOn w:val="Normal"/>
    <w:link w:val="outputCar"/>
    <w:qFormat/>
    <w:rsid w:val="00E864E3"/>
    <w:pPr>
      <w:shd w:val="clear" w:color="auto" w:fill="C5C5C5" w:themeFill="background1" w:themeFillShade="D9"/>
      <w:spacing w:after="0" w:line="259" w:lineRule="auto"/>
      <w:jc w:val="both"/>
    </w:pPr>
    <w:rPr>
      <w:rFonts w:ascii="Consolas" w:eastAsiaTheme="minorHAnsi" w:hAnsi="Consolas" w:cstheme="minorBidi"/>
      <w:bCs w:val="0"/>
      <w:color w:val="auto"/>
      <w:kern w:val="0"/>
      <w:sz w:val="16"/>
      <w:lang w:val="en-US" w:eastAsia="en-US"/>
    </w:rPr>
  </w:style>
  <w:style w:type="character" w:customStyle="1" w:styleId="outputCar">
    <w:name w:val="output Car"/>
    <w:basedOn w:val="Fuentedeprrafopredeter"/>
    <w:link w:val="output"/>
    <w:rsid w:val="00E864E3"/>
    <w:rPr>
      <w:rFonts w:ascii="Consolas" w:eastAsiaTheme="minorHAnsi" w:hAnsi="Consolas" w:cstheme="minorBidi"/>
      <w:sz w:val="16"/>
      <w:szCs w:val="22"/>
      <w:shd w:val="clear" w:color="auto" w:fill="C5C5C5" w:themeFill="background1" w:themeFillShade="D9"/>
      <w:lang w:val="en-US" w:eastAsia="en-US"/>
    </w:rPr>
  </w:style>
  <w:style w:type="paragraph" w:styleId="Revisin">
    <w:name w:val="Revision"/>
    <w:hidden/>
    <w:uiPriority w:val="99"/>
    <w:semiHidden/>
    <w:rsid w:val="00236A2D"/>
    <w:rPr>
      <w:rFonts w:ascii="Arial" w:hAnsi="Arial" w:cs="Arial"/>
      <w:bCs/>
      <w:color w:val="004254"/>
      <w:kern w:val="32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A930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2744">
          <w:marLeft w:val="533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1002">
          <w:marLeft w:val="533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oldan\AppData\Local\Temp\Temp1_Plantilla_Word_ATM_16112018.zip\Plantilla_Word_ATM_161120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3EB7E0BBEB41B19382D67853CC5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FE352-D00A-4EC4-B530-555FE16A5A27}"/>
      </w:docPartPr>
      <w:docPartBody>
        <w:p w:rsidR="007C1BA9" w:rsidRDefault="00C94FEE">
          <w:r w:rsidRPr="007422B1">
            <w:rPr>
              <w:rStyle w:val="Textodelmarcadordeposicin"/>
            </w:rPr>
            <w:t>[Título]</w:t>
          </w:r>
        </w:p>
      </w:docPartBody>
    </w:docPart>
    <w:docPart>
      <w:docPartPr>
        <w:name w:val="4E2849C038AF4A029F66B298233E6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B16BA-F332-46D2-9C94-17FB10278864}"/>
      </w:docPartPr>
      <w:docPartBody>
        <w:p w:rsidR="007C1BA9" w:rsidRDefault="00C94FEE">
          <w:r w:rsidRPr="007422B1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FEE"/>
    <w:rsid w:val="00045750"/>
    <w:rsid w:val="0031237E"/>
    <w:rsid w:val="00312F20"/>
    <w:rsid w:val="00400BA7"/>
    <w:rsid w:val="005943CC"/>
    <w:rsid w:val="005A5AEB"/>
    <w:rsid w:val="00652BDB"/>
    <w:rsid w:val="006B1EB5"/>
    <w:rsid w:val="00706D88"/>
    <w:rsid w:val="007527EA"/>
    <w:rsid w:val="007C1BA9"/>
    <w:rsid w:val="007C1D58"/>
    <w:rsid w:val="007E3789"/>
    <w:rsid w:val="008259C8"/>
    <w:rsid w:val="00834900"/>
    <w:rsid w:val="00914FD3"/>
    <w:rsid w:val="009A018D"/>
    <w:rsid w:val="009C2B6E"/>
    <w:rsid w:val="00A04172"/>
    <w:rsid w:val="00A443EF"/>
    <w:rsid w:val="00A87B45"/>
    <w:rsid w:val="00C63ECF"/>
    <w:rsid w:val="00C90F90"/>
    <w:rsid w:val="00C92046"/>
    <w:rsid w:val="00C94FEE"/>
    <w:rsid w:val="00CD36D4"/>
    <w:rsid w:val="00DA30D4"/>
    <w:rsid w:val="00E2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E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94FE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TM">
      <a:dk1>
        <a:srgbClr val="004254"/>
      </a:dk1>
      <a:lt1>
        <a:srgbClr val="E8E8E8"/>
      </a:lt1>
      <a:dk2>
        <a:srgbClr val="03657C"/>
      </a:dk2>
      <a:lt2>
        <a:srgbClr val="FFFFFF"/>
      </a:lt2>
      <a:accent1>
        <a:srgbClr val="FBBB21"/>
      </a:accent1>
      <a:accent2>
        <a:srgbClr val="37ABB2"/>
      </a:accent2>
      <a:accent3>
        <a:srgbClr val="69C1C5"/>
      </a:accent3>
      <a:accent4>
        <a:srgbClr val="9BD5D7"/>
      </a:accent4>
      <a:accent5>
        <a:srgbClr val="88CADE"/>
      </a:accent5>
      <a:accent6>
        <a:srgbClr val="A6D7E6"/>
      </a:accent6>
      <a:hlink>
        <a:srgbClr val="03657C"/>
      </a:hlink>
      <a:folHlink>
        <a:srgbClr val="646E7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8D26DE57F0864F9E06396D20AECA7C" ma:contentTypeVersion="13" ma:contentTypeDescription="Crear nuevo documento." ma:contentTypeScope="" ma:versionID="43b692ba0c664dca155f977f3960bf59">
  <xsd:schema xmlns:xsd="http://www.w3.org/2001/XMLSchema" xmlns:xs="http://www.w3.org/2001/XMLSchema" xmlns:p="http://schemas.microsoft.com/office/2006/metadata/properties" xmlns:ns3="6e5dcf57-0600-418c-8cfe-11744ee1067f" xmlns:ns4="64d257f4-e66d-4079-bc4f-f062b894675f" targetNamespace="http://schemas.microsoft.com/office/2006/metadata/properties" ma:root="true" ma:fieldsID="c2a97b80ef1b759eb36e3addab2dcb94" ns3:_="" ns4:_="">
    <xsd:import namespace="6e5dcf57-0600-418c-8cfe-11744ee1067f"/>
    <xsd:import namespace="64d257f4-e66d-4079-bc4f-f062b89467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dcf57-0600-418c-8cfe-11744ee106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257f4-e66d-4079-bc4f-f062b894675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711900-564E-4230-8608-8BD97B6A33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A23A97-9A6C-49E7-B18E-B435DA4C0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dcf57-0600-418c-8cfe-11744ee1067f"/>
    <ds:schemaRef ds:uri="64d257f4-e66d-4079-bc4f-f062b8946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59462C-F236-47E0-9AB6-6E303F6FA3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084620-2B57-48BE-8B25-2606CE247B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Plantilla_Word_ATM_16112018</Template>
  <TotalTime>4060</TotalTime>
  <Pages>5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Hardening para iTEC</vt:lpstr>
    </vt:vector>
  </TitlesOfParts>
  <Company/>
  <LinksUpToDate>false</LinksUpToDate>
  <CharactersWithSpaces>3463</CharactersWithSpaces>
  <SharedDoc>false</SharedDoc>
  <HLinks>
    <vt:vector size="48" baseType="variant">
      <vt:variant>
        <vt:i4>1769534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_Toc388021756</vt:lpwstr>
      </vt:variant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_Toc388021755</vt:lpwstr>
      </vt:variant>
      <vt:variant>
        <vt:i4>1769534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_Toc388021754</vt:lpwstr>
      </vt:variant>
      <vt:variant>
        <vt:i4>1769534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_Toc388021753</vt:lpwstr>
      </vt:variant>
      <vt:variant>
        <vt:i4>1769534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_Toc388021752</vt:lpwstr>
      </vt:variant>
      <vt:variant>
        <vt:i4>1769534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_Toc388021751</vt:lpwstr>
      </vt:variant>
      <vt:variant>
        <vt:i4>1769534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_Toc388021750</vt:lpwstr>
      </vt:variant>
      <vt:variant>
        <vt:i4>1703998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_Toc388021749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 Resume</dc:title>
  <dc:subject/>
  <dc:creator/>
  <cp:keywords/>
  <cp:lastModifiedBy>ROSA TOIRAC, Jibsan Joel</cp:lastModifiedBy>
  <cp:revision>193</cp:revision>
  <cp:lastPrinted>2018-10-15T15:11:00Z</cp:lastPrinted>
  <dcterms:created xsi:type="dcterms:W3CDTF">2022-03-08T21:04:00Z</dcterms:created>
  <dcterms:modified xsi:type="dcterms:W3CDTF">2026-04-23T14:54:00Z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0x010100158D26DE57F0864F9E06396D20AECA7C</vt:lpwstr>
  </property>
</Properties>
</file>